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3B62" w:rsidRPr="003726E4" w:rsidRDefault="003726E4">
      <w:pPr>
        <w:spacing w:line="276" w:lineRule="auto"/>
        <w:jc w:val="left"/>
        <w:rPr>
          <w:color w:val="000000" w:themeColor="text1"/>
        </w:rPr>
      </w:pPr>
      <w:r>
        <w:rPr>
          <w:color w:val="F79646" w:themeColor="accent6"/>
        </w:rPr>
        <w:t xml:space="preserve">Noch nicht in Prosa übernommen. </w:t>
      </w:r>
      <w:r>
        <w:rPr>
          <w:color w:val="9BBB59" w:themeColor="accent3"/>
        </w:rPr>
        <w:t xml:space="preserve">Schon in Prosa übernommen. </w:t>
      </w:r>
      <w:r>
        <w:rPr>
          <w:color w:val="4F81BD" w:themeColor="accent1"/>
        </w:rPr>
        <w:t xml:space="preserve">Noch Kauderwelsch. </w:t>
      </w:r>
      <w:r>
        <w:rPr>
          <w:color w:val="C00000"/>
        </w:rPr>
        <w:t xml:space="preserve">Wichtigst. </w:t>
      </w:r>
      <w:r>
        <w:rPr>
          <w:color w:val="000000" w:themeColor="text1"/>
        </w:rPr>
        <w:t>Fertig.</w:t>
      </w:r>
    </w:p>
    <w:p w:rsidR="00E33B62" w:rsidRDefault="00E33B62">
      <w:pPr>
        <w:spacing w:line="276" w:lineRule="auto"/>
        <w:jc w:val="left"/>
      </w:pPr>
    </w:p>
    <w:p w:rsidR="0078155C" w:rsidRDefault="0078155C" w:rsidP="0078155C">
      <w:pPr>
        <w:spacing w:line="276" w:lineRule="auto"/>
        <w:jc w:val="center"/>
      </w:pPr>
      <w:r>
        <w:t>Dokumentation der Hausarbeit</w:t>
      </w:r>
    </w:p>
    <w:p w:rsidR="00E54A96" w:rsidRDefault="00E54A96" w:rsidP="00E54A96">
      <w:pPr>
        <w:spacing w:line="276" w:lineRule="auto"/>
        <w:jc w:val="center"/>
      </w:pPr>
    </w:p>
    <w:p w:rsidR="003643AC" w:rsidRDefault="00794D18" w:rsidP="00794D18">
      <w:pPr>
        <w:spacing w:line="276" w:lineRule="auto"/>
        <w:jc w:val="center"/>
      </w:pPr>
      <w:r>
        <w:rPr>
          <w:noProof/>
          <w:lang w:eastAsia="de-DE"/>
        </w:rPr>
        <w:drawing>
          <wp:inline distT="0" distB="0" distL="0" distR="0">
            <wp:extent cx="2640330" cy="791210"/>
            <wp:effectExtent l="0" t="0" r="7620" b="8890"/>
            <wp:docPr id="1" name="Grafik 1" descr="Nordakademie_Logo_4C_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dakademie_Logo_4C_RZ"/>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40330" cy="791210"/>
                    </a:xfrm>
                    <a:prstGeom prst="rect">
                      <a:avLst/>
                    </a:prstGeom>
                    <a:noFill/>
                    <a:ln>
                      <a:noFill/>
                    </a:ln>
                  </pic:spPr>
                </pic:pic>
              </a:graphicData>
            </a:graphic>
          </wp:inline>
        </w:drawing>
      </w:r>
    </w:p>
    <w:p w:rsidR="004978E1" w:rsidRDefault="004978E1" w:rsidP="00794D18">
      <w:pPr>
        <w:spacing w:line="276" w:lineRule="auto"/>
        <w:jc w:val="center"/>
      </w:pPr>
    </w:p>
    <w:p w:rsidR="003643AC" w:rsidRDefault="00576910" w:rsidP="003643AC">
      <w:pPr>
        <w:spacing w:line="276" w:lineRule="auto"/>
        <w:jc w:val="center"/>
      </w:pPr>
      <w:r>
        <w:t>Internetgrundlagen</w:t>
      </w:r>
    </w:p>
    <w:p w:rsidR="003643AC" w:rsidRDefault="003643AC" w:rsidP="003643AC">
      <w:pPr>
        <w:spacing w:line="276" w:lineRule="auto"/>
        <w:jc w:val="center"/>
      </w:pPr>
      <w:r>
        <w:t>an der</w:t>
      </w:r>
    </w:p>
    <w:p w:rsidR="003643AC" w:rsidRDefault="003643AC" w:rsidP="003643AC">
      <w:pPr>
        <w:spacing w:line="276" w:lineRule="auto"/>
        <w:jc w:val="center"/>
      </w:pPr>
      <w:r>
        <w:t>NORDAKADEMIE</w:t>
      </w:r>
      <w:r>
        <w:br/>
      </w:r>
      <w:r w:rsidR="007C320E">
        <w:t>Fachh</w:t>
      </w:r>
      <w:r>
        <w:t>ochschule der Wirtschaft</w:t>
      </w:r>
    </w:p>
    <w:p w:rsidR="003643AC" w:rsidRDefault="00576910" w:rsidP="003643AC">
      <w:pPr>
        <w:spacing w:line="276" w:lineRule="auto"/>
        <w:jc w:val="center"/>
      </w:pPr>
      <w:r>
        <w:rPr>
          <w:noProof/>
          <w:lang w:eastAsia="de-DE"/>
        </w:rPr>
        <w:drawing>
          <wp:inline distT="0" distB="0" distL="0" distR="0">
            <wp:extent cx="3058544" cy="2506980"/>
            <wp:effectExtent l="19050" t="0" r="8506" b="0"/>
            <wp:docPr id="20" name="Grafik 17" descr="bah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hamas.jpg"/>
                    <pic:cNvPicPr/>
                  </pic:nvPicPr>
                  <pic:blipFill>
                    <a:blip r:embed="rId9" cstate="print"/>
                    <a:stretch>
                      <a:fillRect/>
                    </a:stretch>
                  </pic:blipFill>
                  <pic:spPr>
                    <a:xfrm>
                      <a:off x="0" y="0"/>
                      <a:ext cx="3058544" cy="2506980"/>
                    </a:xfrm>
                    <a:prstGeom prst="rect">
                      <a:avLst/>
                    </a:prstGeom>
                  </pic:spPr>
                </pic:pic>
              </a:graphicData>
            </a:graphic>
          </wp:inline>
        </w:drawing>
      </w:r>
    </w:p>
    <w:p w:rsidR="003643AC" w:rsidRDefault="00576910" w:rsidP="003643AC">
      <w:pPr>
        <w:spacing w:line="276" w:lineRule="auto"/>
        <w:jc w:val="left"/>
      </w:pPr>
      <w:r>
        <w:t>Thema:</w:t>
      </w:r>
      <w:r>
        <w:tab/>
      </w:r>
      <w:r>
        <w:tab/>
        <w:t>Website „Bahamas“</w:t>
      </w:r>
    </w:p>
    <w:p w:rsidR="00576910" w:rsidRDefault="003643AC" w:rsidP="00576910">
      <w:pPr>
        <w:spacing w:line="276" w:lineRule="auto"/>
        <w:ind w:left="2124" w:hanging="2124"/>
        <w:jc w:val="left"/>
      </w:pPr>
      <w:r>
        <w:t>Verfasser:</w:t>
      </w:r>
      <w:r>
        <w:tab/>
        <w:t>Oliver Plehn (Matrikelnummer: 4361)</w:t>
      </w:r>
      <w:r>
        <w:br/>
        <w:t>Steenwisch 8</w:t>
      </w:r>
      <w:r>
        <w:br/>
        <w:t>22527 Hamburg</w:t>
      </w:r>
    </w:p>
    <w:p w:rsidR="00596C5F" w:rsidRDefault="003643AC" w:rsidP="00576910">
      <w:pPr>
        <w:spacing w:line="276" w:lineRule="auto"/>
        <w:ind w:left="2124" w:hanging="2124"/>
        <w:jc w:val="left"/>
      </w:pPr>
      <w:r>
        <w:br/>
      </w:r>
      <w:r w:rsidR="006D7205">
        <w:t xml:space="preserve">Kai Hufenbach (Matrikelnummer: </w:t>
      </w:r>
      <w:r w:rsidR="00576910">
        <w:t>4355)</w:t>
      </w:r>
      <w:r w:rsidR="006D7205">
        <w:br/>
      </w:r>
      <w:r w:rsidR="00576910">
        <w:t>Kirchenweg 9c</w:t>
      </w:r>
      <w:r w:rsidR="006D7205">
        <w:br/>
      </w:r>
      <w:r w:rsidR="00576910">
        <w:t>22885</w:t>
      </w:r>
      <w:r w:rsidR="006D7205">
        <w:t xml:space="preserve"> Barsbüttel</w:t>
      </w:r>
      <w:r w:rsidR="004978E1">
        <w:br/>
      </w:r>
    </w:p>
    <w:p w:rsidR="00576910" w:rsidRDefault="00D47F9E">
      <w:pPr>
        <w:spacing w:line="276" w:lineRule="auto"/>
        <w:jc w:val="left"/>
      </w:pPr>
      <w:r>
        <w:t>Abgabedatum</w:t>
      </w:r>
      <w:r w:rsidR="003643AC">
        <w:t>:</w:t>
      </w:r>
      <w:r w:rsidR="003643AC">
        <w:tab/>
      </w:r>
      <w:r w:rsidR="00576910">
        <w:t>05</w:t>
      </w:r>
      <w:r w:rsidR="00017DEF">
        <w:t>-</w:t>
      </w:r>
      <w:r w:rsidR="00576910">
        <w:t>09</w:t>
      </w:r>
      <w:r w:rsidR="00C60FC3">
        <w:t>-2011</w:t>
      </w:r>
    </w:p>
    <w:p w:rsidR="006928FD" w:rsidRDefault="006928FD" w:rsidP="00576910">
      <w:pPr>
        <w:spacing w:line="276" w:lineRule="auto"/>
        <w:jc w:val="center"/>
      </w:pPr>
      <w:r>
        <w:br w:type="page"/>
      </w:r>
    </w:p>
    <w:p w:rsidR="006928FD" w:rsidRPr="006928FD" w:rsidRDefault="006928FD" w:rsidP="006928FD">
      <w:pPr>
        <w:pStyle w:val="berschrift1ohneNummer"/>
      </w:pPr>
      <w:bookmarkStart w:id="0" w:name="_Toc302597063"/>
      <w:r w:rsidRPr="006928FD">
        <w:lastRenderedPageBreak/>
        <w:t>Erklärung der Selbstständigkeit</w:t>
      </w:r>
      <w:bookmarkEnd w:id="0"/>
    </w:p>
    <w:p w:rsidR="006928FD" w:rsidRPr="006928FD" w:rsidRDefault="006928FD" w:rsidP="006928FD">
      <w:pPr>
        <w:spacing w:line="276" w:lineRule="auto"/>
        <w:jc w:val="left"/>
      </w:pPr>
      <w:r w:rsidRPr="006928FD">
        <w:t>Hiermit versichern wir, die vorliegende Arbeit selbstständig</w:t>
      </w:r>
    </w:p>
    <w:p w:rsidR="006928FD" w:rsidRPr="006928FD" w:rsidRDefault="006928FD" w:rsidP="006928FD">
      <w:pPr>
        <w:spacing w:line="276" w:lineRule="auto"/>
        <w:jc w:val="left"/>
      </w:pPr>
      <w:r w:rsidRPr="006928FD">
        <w:t>verfasst und keine anderen als die angegebenen Quellen und</w:t>
      </w:r>
    </w:p>
    <w:p w:rsidR="006928FD" w:rsidRPr="006928FD" w:rsidRDefault="006928FD" w:rsidP="006928FD">
      <w:pPr>
        <w:spacing w:line="276" w:lineRule="auto"/>
        <w:jc w:val="left"/>
      </w:pPr>
      <w:r w:rsidRPr="006928FD">
        <w:t>Hilfsmittel benutzt sowie die Zitate deutlich kenntlich gemacht</w:t>
      </w:r>
    </w:p>
    <w:p w:rsidR="006928FD" w:rsidRPr="006928FD" w:rsidRDefault="006928FD" w:rsidP="006928FD">
      <w:pPr>
        <w:spacing w:line="276" w:lineRule="auto"/>
        <w:jc w:val="left"/>
      </w:pPr>
      <w:r w:rsidRPr="006928FD">
        <w:t>zu haben.</w:t>
      </w:r>
    </w:p>
    <w:p w:rsidR="006928FD" w:rsidRDefault="006928FD" w:rsidP="006928FD">
      <w:pPr>
        <w:spacing w:line="276" w:lineRule="auto"/>
        <w:jc w:val="left"/>
      </w:pPr>
      <w:r>
        <w:t>Hamburg</w:t>
      </w:r>
      <w:r w:rsidRPr="006928FD">
        <w:t>, den .....</w:t>
      </w:r>
      <w:r>
        <w:t>.....................</w:t>
      </w:r>
      <w:r w:rsidR="00017DEF">
        <w:t>..............</w:t>
      </w:r>
    </w:p>
    <w:p w:rsidR="00017DEF" w:rsidRPr="006928FD" w:rsidRDefault="00017DEF" w:rsidP="006928FD">
      <w:pPr>
        <w:spacing w:line="276" w:lineRule="auto"/>
        <w:jc w:val="left"/>
      </w:pPr>
    </w:p>
    <w:p w:rsidR="006928FD" w:rsidRPr="006928FD" w:rsidRDefault="006928FD" w:rsidP="00017DEF">
      <w:pPr>
        <w:spacing w:line="276" w:lineRule="auto"/>
        <w:ind w:left="708" w:firstLine="708"/>
        <w:jc w:val="left"/>
      </w:pPr>
      <w:r w:rsidRPr="006928FD">
        <w:t>----------------</w:t>
      </w:r>
      <w:r w:rsidR="00017DEF" w:rsidRPr="006928FD">
        <w:t>----------------</w:t>
      </w:r>
    </w:p>
    <w:p w:rsidR="00017DEF" w:rsidRPr="006928FD" w:rsidRDefault="006928FD" w:rsidP="00017DEF">
      <w:pPr>
        <w:spacing w:line="276" w:lineRule="auto"/>
        <w:ind w:left="708" w:firstLine="708"/>
        <w:jc w:val="left"/>
      </w:pPr>
      <w:r w:rsidRPr="006928FD">
        <w:t>----------------</w:t>
      </w:r>
      <w:r w:rsidR="00017DEF" w:rsidRPr="006928FD">
        <w:t>----------------</w:t>
      </w:r>
    </w:p>
    <w:p w:rsidR="00017DEF" w:rsidRPr="006928FD" w:rsidRDefault="00017DEF" w:rsidP="00017DEF">
      <w:pPr>
        <w:spacing w:line="276" w:lineRule="auto"/>
        <w:ind w:left="708" w:firstLine="708"/>
        <w:jc w:val="left"/>
      </w:pPr>
      <w:r w:rsidRPr="006928FD">
        <w:t>--------------------------------</w:t>
      </w:r>
    </w:p>
    <w:p w:rsidR="006928FD" w:rsidRPr="006928FD" w:rsidRDefault="006928FD" w:rsidP="006928FD">
      <w:pPr>
        <w:spacing w:line="276" w:lineRule="auto"/>
        <w:ind w:left="1416" w:firstLine="708"/>
        <w:jc w:val="left"/>
      </w:pPr>
    </w:p>
    <w:p w:rsidR="00FC7060" w:rsidRDefault="00FC7060">
      <w:pPr>
        <w:spacing w:line="276" w:lineRule="auto"/>
        <w:jc w:val="left"/>
      </w:pPr>
      <w:r>
        <w:br w:type="page"/>
      </w:r>
    </w:p>
    <w:sdt>
      <w:sdtPr>
        <w:rPr>
          <w:rFonts w:ascii="Arial" w:eastAsiaTheme="minorHAnsi" w:hAnsi="Arial" w:cstheme="minorBidi"/>
          <w:b w:val="0"/>
          <w:bCs w:val="0"/>
          <w:color w:val="auto"/>
          <w:sz w:val="22"/>
          <w:szCs w:val="22"/>
          <w:lang w:eastAsia="en-US"/>
        </w:rPr>
        <w:id w:val="120043486"/>
        <w:docPartObj>
          <w:docPartGallery w:val="Table of Contents"/>
          <w:docPartUnique/>
        </w:docPartObj>
      </w:sdtPr>
      <w:sdtContent>
        <w:p w:rsidR="0076643C" w:rsidRDefault="0076643C" w:rsidP="0051756A">
          <w:pPr>
            <w:pStyle w:val="Inhaltsverzeichnisberschrift"/>
          </w:pPr>
          <w:r>
            <w:t>Inhaltsverzeichnis</w:t>
          </w:r>
        </w:p>
        <w:p w:rsidR="00893132" w:rsidRDefault="00D055A8">
          <w:pPr>
            <w:pStyle w:val="Verzeichnis1"/>
            <w:rPr>
              <w:rFonts w:asciiTheme="minorHAnsi" w:eastAsiaTheme="minorEastAsia" w:hAnsiTheme="minorHAnsi"/>
              <w:b w:val="0"/>
              <w:lang w:eastAsia="de-DE"/>
            </w:rPr>
          </w:pPr>
          <w:r w:rsidRPr="00D055A8">
            <w:fldChar w:fldCharType="begin"/>
          </w:r>
          <w:r w:rsidR="0076643C">
            <w:instrText xml:space="preserve"> TOC \o "1-3" \h \z \u </w:instrText>
          </w:r>
          <w:r w:rsidRPr="00D055A8">
            <w:fldChar w:fldCharType="separate"/>
          </w:r>
          <w:hyperlink w:anchor="_Toc302597063" w:history="1">
            <w:r w:rsidR="00893132" w:rsidRPr="00774BD1">
              <w:rPr>
                <w:rStyle w:val="Hyperlink"/>
              </w:rPr>
              <w:t>Erklärung der Selbstständigkeit</w:t>
            </w:r>
            <w:r w:rsidR="00893132">
              <w:rPr>
                <w:webHidden/>
              </w:rPr>
              <w:tab/>
            </w:r>
            <w:r>
              <w:rPr>
                <w:webHidden/>
              </w:rPr>
              <w:fldChar w:fldCharType="begin"/>
            </w:r>
            <w:r w:rsidR="00893132">
              <w:rPr>
                <w:webHidden/>
              </w:rPr>
              <w:instrText xml:space="preserve"> PAGEREF _Toc302597063 \h </w:instrText>
            </w:r>
            <w:r>
              <w:rPr>
                <w:webHidden/>
              </w:rPr>
            </w:r>
            <w:r>
              <w:rPr>
                <w:webHidden/>
              </w:rPr>
              <w:fldChar w:fldCharType="separate"/>
            </w:r>
            <w:r w:rsidR="00893132">
              <w:rPr>
                <w:webHidden/>
              </w:rPr>
              <w:t>II</w:t>
            </w:r>
            <w:r>
              <w:rPr>
                <w:webHidden/>
              </w:rPr>
              <w:fldChar w:fldCharType="end"/>
            </w:r>
          </w:hyperlink>
        </w:p>
        <w:p w:rsidR="00893132" w:rsidRDefault="00D055A8">
          <w:pPr>
            <w:pStyle w:val="Verzeichnis1"/>
            <w:rPr>
              <w:rFonts w:asciiTheme="minorHAnsi" w:eastAsiaTheme="minorEastAsia" w:hAnsiTheme="minorHAnsi"/>
              <w:b w:val="0"/>
              <w:lang w:eastAsia="de-DE"/>
            </w:rPr>
          </w:pPr>
          <w:hyperlink w:anchor="_Toc302597064" w:history="1">
            <w:r w:rsidR="00893132" w:rsidRPr="00774BD1">
              <w:rPr>
                <w:rStyle w:val="Hyperlink"/>
              </w:rPr>
              <w:t>Abbildungsverzeichnis</w:t>
            </w:r>
            <w:r w:rsidR="00893132">
              <w:rPr>
                <w:webHidden/>
              </w:rPr>
              <w:tab/>
            </w:r>
            <w:r>
              <w:rPr>
                <w:webHidden/>
              </w:rPr>
              <w:fldChar w:fldCharType="begin"/>
            </w:r>
            <w:r w:rsidR="00893132">
              <w:rPr>
                <w:webHidden/>
              </w:rPr>
              <w:instrText xml:space="preserve"> PAGEREF _Toc302597064 \h </w:instrText>
            </w:r>
            <w:r>
              <w:rPr>
                <w:webHidden/>
              </w:rPr>
            </w:r>
            <w:r>
              <w:rPr>
                <w:webHidden/>
              </w:rPr>
              <w:fldChar w:fldCharType="separate"/>
            </w:r>
            <w:r w:rsidR="00893132">
              <w:rPr>
                <w:webHidden/>
              </w:rPr>
              <w:t>1</w:t>
            </w:r>
            <w:r>
              <w:rPr>
                <w:webHidden/>
              </w:rPr>
              <w:fldChar w:fldCharType="end"/>
            </w:r>
          </w:hyperlink>
        </w:p>
        <w:p w:rsidR="00893132" w:rsidRDefault="00D055A8">
          <w:pPr>
            <w:pStyle w:val="Verzeichnis1"/>
            <w:rPr>
              <w:rFonts w:asciiTheme="minorHAnsi" w:eastAsiaTheme="minorEastAsia" w:hAnsiTheme="minorHAnsi"/>
              <w:b w:val="0"/>
              <w:lang w:eastAsia="de-DE"/>
            </w:rPr>
          </w:pPr>
          <w:hyperlink w:anchor="_Toc302597065" w:history="1">
            <w:r w:rsidR="00893132" w:rsidRPr="00774BD1">
              <w:rPr>
                <w:rStyle w:val="Hyperlink"/>
              </w:rPr>
              <w:t>1</w:t>
            </w:r>
            <w:r w:rsidR="00893132">
              <w:rPr>
                <w:rFonts w:asciiTheme="minorHAnsi" w:eastAsiaTheme="minorEastAsia" w:hAnsiTheme="minorHAnsi"/>
                <w:b w:val="0"/>
                <w:lang w:eastAsia="de-DE"/>
              </w:rPr>
              <w:tab/>
            </w:r>
            <w:r w:rsidR="00893132" w:rsidRPr="00774BD1">
              <w:rPr>
                <w:rStyle w:val="Hyperlink"/>
              </w:rPr>
              <w:t>Einleitung</w:t>
            </w:r>
            <w:r w:rsidR="00893132">
              <w:rPr>
                <w:webHidden/>
              </w:rPr>
              <w:tab/>
            </w:r>
            <w:r>
              <w:rPr>
                <w:webHidden/>
              </w:rPr>
              <w:fldChar w:fldCharType="begin"/>
            </w:r>
            <w:r w:rsidR="00893132">
              <w:rPr>
                <w:webHidden/>
              </w:rPr>
              <w:instrText xml:space="preserve"> PAGEREF _Toc302597065 \h </w:instrText>
            </w:r>
            <w:r>
              <w:rPr>
                <w:webHidden/>
              </w:rPr>
            </w:r>
            <w:r>
              <w:rPr>
                <w:webHidden/>
              </w:rPr>
              <w:fldChar w:fldCharType="separate"/>
            </w:r>
            <w:r w:rsidR="00893132">
              <w:rPr>
                <w:webHidden/>
              </w:rPr>
              <w:t>2</w:t>
            </w:r>
            <w:r>
              <w:rPr>
                <w:webHidden/>
              </w:rPr>
              <w:fldChar w:fldCharType="end"/>
            </w:r>
          </w:hyperlink>
        </w:p>
        <w:p w:rsidR="00893132" w:rsidRDefault="00D055A8">
          <w:pPr>
            <w:pStyle w:val="Verzeichnis1"/>
            <w:rPr>
              <w:rFonts w:asciiTheme="minorHAnsi" w:eastAsiaTheme="minorEastAsia" w:hAnsiTheme="minorHAnsi"/>
              <w:b w:val="0"/>
              <w:lang w:eastAsia="de-DE"/>
            </w:rPr>
          </w:pPr>
          <w:hyperlink w:anchor="_Toc302597066" w:history="1">
            <w:r w:rsidR="00893132" w:rsidRPr="00774BD1">
              <w:rPr>
                <w:rStyle w:val="Hyperlink"/>
              </w:rPr>
              <w:t>Erläuterung der Aufgabenstellung in eigenen Worten</w:t>
            </w:r>
            <w:r w:rsidR="00893132">
              <w:rPr>
                <w:webHidden/>
              </w:rPr>
              <w:tab/>
            </w:r>
            <w:r>
              <w:rPr>
                <w:webHidden/>
              </w:rPr>
              <w:fldChar w:fldCharType="begin"/>
            </w:r>
            <w:r w:rsidR="00893132">
              <w:rPr>
                <w:webHidden/>
              </w:rPr>
              <w:instrText xml:space="preserve"> PAGEREF _Toc302597066 \h </w:instrText>
            </w:r>
            <w:r>
              <w:rPr>
                <w:webHidden/>
              </w:rPr>
            </w:r>
            <w:r>
              <w:rPr>
                <w:webHidden/>
              </w:rPr>
              <w:fldChar w:fldCharType="separate"/>
            </w:r>
            <w:r w:rsidR="00893132">
              <w:rPr>
                <w:webHidden/>
              </w:rPr>
              <w:t>2</w:t>
            </w:r>
            <w:r>
              <w:rPr>
                <w:webHidden/>
              </w:rPr>
              <w:fldChar w:fldCharType="end"/>
            </w:r>
          </w:hyperlink>
        </w:p>
        <w:p w:rsidR="00893132" w:rsidRDefault="00D055A8">
          <w:pPr>
            <w:pStyle w:val="Verzeichnis2"/>
            <w:rPr>
              <w:rFonts w:asciiTheme="minorHAnsi" w:eastAsiaTheme="minorEastAsia" w:hAnsiTheme="minorHAnsi"/>
              <w:noProof/>
              <w:lang w:eastAsia="de-DE"/>
            </w:rPr>
          </w:pPr>
          <w:hyperlink w:anchor="_Toc302597067" w:history="1">
            <w:r w:rsidR="00893132" w:rsidRPr="00774BD1">
              <w:rPr>
                <w:rStyle w:val="Hyperlink"/>
                <w:noProof/>
              </w:rPr>
              <w:t>1.1</w:t>
            </w:r>
            <w:r w:rsidR="00893132">
              <w:rPr>
                <w:rFonts w:asciiTheme="minorHAnsi" w:eastAsiaTheme="minorEastAsia" w:hAnsiTheme="minorHAnsi"/>
                <w:noProof/>
                <w:lang w:eastAsia="de-DE"/>
              </w:rPr>
              <w:tab/>
            </w:r>
            <w:r w:rsidR="00893132" w:rsidRPr="00774BD1">
              <w:rPr>
                <w:rStyle w:val="Hyperlink"/>
                <w:noProof/>
              </w:rPr>
              <w:t>Darstellungsform</w:t>
            </w:r>
            <w:r w:rsidR="00893132">
              <w:rPr>
                <w:noProof/>
                <w:webHidden/>
              </w:rPr>
              <w:tab/>
            </w:r>
            <w:r>
              <w:rPr>
                <w:noProof/>
                <w:webHidden/>
              </w:rPr>
              <w:fldChar w:fldCharType="begin"/>
            </w:r>
            <w:r w:rsidR="00893132">
              <w:rPr>
                <w:noProof/>
                <w:webHidden/>
              </w:rPr>
              <w:instrText xml:space="preserve"> PAGEREF _Toc302597067 \h </w:instrText>
            </w:r>
            <w:r>
              <w:rPr>
                <w:noProof/>
                <w:webHidden/>
              </w:rPr>
            </w:r>
            <w:r>
              <w:rPr>
                <w:noProof/>
                <w:webHidden/>
              </w:rPr>
              <w:fldChar w:fldCharType="separate"/>
            </w:r>
            <w:r w:rsidR="00893132">
              <w:rPr>
                <w:noProof/>
                <w:webHidden/>
              </w:rPr>
              <w:t>2</w:t>
            </w:r>
            <w:r>
              <w:rPr>
                <w:noProof/>
                <w:webHidden/>
              </w:rPr>
              <w:fldChar w:fldCharType="end"/>
            </w:r>
          </w:hyperlink>
        </w:p>
        <w:p w:rsidR="00893132" w:rsidRDefault="00D055A8">
          <w:pPr>
            <w:pStyle w:val="Verzeichnis1"/>
            <w:rPr>
              <w:rFonts w:asciiTheme="minorHAnsi" w:eastAsiaTheme="minorEastAsia" w:hAnsiTheme="minorHAnsi"/>
              <w:b w:val="0"/>
              <w:lang w:eastAsia="de-DE"/>
            </w:rPr>
          </w:pPr>
          <w:hyperlink w:anchor="_Toc302597068" w:history="1">
            <w:r w:rsidR="00893132" w:rsidRPr="00774BD1">
              <w:rPr>
                <w:rStyle w:val="Hyperlink"/>
              </w:rPr>
              <w:t>2</w:t>
            </w:r>
            <w:r w:rsidR="00893132">
              <w:rPr>
                <w:rFonts w:asciiTheme="minorHAnsi" w:eastAsiaTheme="minorEastAsia" w:hAnsiTheme="minorHAnsi"/>
                <w:b w:val="0"/>
                <w:lang w:eastAsia="de-DE"/>
              </w:rPr>
              <w:tab/>
            </w:r>
            <w:r w:rsidR="00893132" w:rsidRPr="00774BD1">
              <w:rPr>
                <w:rStyle w:val="Hyperlink"/>
              </w:rPr>
              <w:t>Erstellungsprozess</w:t>
            </w:r>
            <w:r w:rsidR="00893132">
              <w:rPr>
                <w:webHidden/>
              </w:rPr>
              <w:tab/>
            </w:r>
            <w:r>
              <w:rPr>
                <w:webHidden/>
              </w:rPr>
              <w:fldChar w:fldCharType="begin"/>
            </w:r>
            <w:r w:rsidR="00893132">
              <w:rPr>
                <w:webHidden/>
              </w:rPr>
              <w:instrText xml:space="preserve"> PAGEREF _Toc302597068 \h </w:instrText>
            </w:r>
            <w:r>
              <w:rPr>
                <w:webHidden/>
              </w:rPr>
            </w:r>
            <w:r>
              <w:rPr>
                <w:webHidden/>
              </w:rPr>
              <w:fldChar w:fldCharType="separate"/>
            </w:r>
            <w:r w:rsidR="00893132">
              <w:rPr>
                <w:webHidden/>
              </w:rPr>
              <w:t>2</w:t>
            </w:r>
            <w:r>
              <w:rPr>
                <w:webHidden/>
              </w:rPr>
              <w:fldChar w:fldCharType="end"/>
            </w:r>
          </w:hyperlink>
        </w:p>
        <w:p w:rsidR="00893132" w:rsidRDefault="00D055A8">
          <w:pPr>
            <w:pStyle w:val="Verzeichnis2"/>
            <w:rPr>
              <w:rFonts w:asciiTheme="minorHAnsi" w:eastAsiaTheme="minorEastAsia" w:hAnsiTheme="minorHAnsi"/>
              <w:noProof/>
              <w:lang w:eastAsia="de-DE"/>
            </w:rPr>
          </w:pPr>
          <w:hyperlink w:anchor="_Toc302597069" w:history="1">
            <w:r w:rsidR="00893132" w:rsidRPr="00774BD1">
              <w:rPr>
                <w:rStyle w:val="Hyperlink"/>
                <w:noProof/>
              </w:rPr>
              <w:t>2.1</w:t>
            </w:r>
            <w:r w:rsidR="00893132">
              <w:rPr>
                <w:rFonts w:asciiTheme="minorHAnsi" w:eastAsiaTheme="minorEastAsia" w:hAnsiTheme="minorHAnsi"/>
                <w:noProof/>
                <w:lang w:eastAsia="de-DE"/>
              </w:rPr>
              <w:tab/>
            </w:r>
            <w:r w:rsidR="00893132" w:rsidRPr="00774BD1">
              <w:rPr>
                <w:rStyle w:val="Hyperlink"/>
                <w:noProof/>
              </w:rPr>
              <w:t>Räumliche Aufteilung</w:t>
            </w:r>
            <w:r w:rsidR="00893132">
              <w:rPr>
                <w:noProof/>
                <w:webHidden/>
              </w:rPr>
              <w:tab/>
            </w:r>
            <w:r>
              <w:rPr>
                <w:noProof/>
                <w:webHidden/>
              </w:rPr>
              <w:fldChar w:fldCharType="begin"/>
            </w:r>
            <w:r w:rsidR="00893132">
              <w:rPr>
                <w:noProof/>
                <w:webHidden/>
              </w:rPr>
              <w:instrText xml:space="preserve"> PAGEREF _Toc302597069 \h </w:instrText>
            </w:r>
            <w:r>
              <w:rPr>
                <w:noProof/>
                <w:webHidden/>
              </w:rPr>
            </w:r>
            <w:r>
              <w:rPr>
                <w:noProof/>
                <w:webHidden/>
              </w:rPr>
              <w:fldChar w:fldCharType="separate"/>
            </w:r>
            <w:r w:rsidR="00893132">
              <w:rPr>
                <w:noProof/>
                <w:webHidden/>
              </w:rPr>
              <w:t>2</w:t>
            </w:r>
            <w:r>
              <w:rPr>
                <w:noProof/>
                <w:webHidden/>
              </w:rPr>
              <w:fldChar w:fldCharType="end"/>
            </w:r>
          </w:hyperlink>
        </w:p>
        <w:p w:rsidR="00893132" w:rsidRDefault="00D055A8">
          <w:pPr>
            <w:pStyle w:val="Verzeichnis2"/>
            <w:rPr>
              <w:rFonts w:asciiTheme="minorHAnsi" w:eastAsiaTheme="minorEastAsia" w:hAnsiTheme="minorHAnsi"/>
              <w:noProof/>
              <w:lang w:eastAsia="de-DE"/>
            </w:rPr>
          </w:pPr>
          <w:hyperlink w:anchor="_Toc302597070" w:history="1">
            <w:r w:rsidR="00893132" w:rsidRPr="00774BD1">
              <w:rPr>
                <w:rStyle w:val="Hyperlink"/>
                <w:noProof/>
              </w:rPr>
              <w:t>2.2</w:t>
            </w:r>
            <w:r w:rsidR="00893132">
              <w:rPr>
                <w:rFonts w:asciiTheme="minorHAnsi" w:eastAsiaTheme="minorEastAsia" w:hAnsiTheme="minorHAnsi"/>
                <w:noProof/>
                <w:lang w:eastAsia="de-DE"/>
              </w:rPr>
              <w:tab/>
            </w:r>
            <w:r w:rsidR="00893132" w:rsidRPr="00774BD1">
              <w:rPr>
                <w:rStyle w:val="Hyperlink"/>
                <w:noProof/>
              </w:rPr>
              <w:t>Farbkonzept</w:t>
            </w:r>
            <w:r w:rsidR="00893132">
              <w:rPr>
                <w:noProof/>
                <w:webHidden/>
              </w:rPr>
              <w:tab/>
            </w:r>
            <w:r>
              <w:rPr>
                <w:noProof/>
                <w:webHidden/>
              </w:rPr>
              <w:fldChar w:fldCharType="begin"/>
            </w:r>
            <w:r w:rsidR="00893132">
              <w:rPr>
                <w:noProof/>
                <w:webHidden/>
              </w:rPr>
              <w:instrText xml:space="preserve"> PAGEREF _Toc302597070 \h </w:instrText>
            </w:r>
            <w:r>
              <w:rPr>
                <w:noProof/>
                <w:webHidden/>
              </w:rPr>
            </w:r>
            <w:r>
              <w:rPr>
                <w:noProof/>
                <w:webHidden/>
              </w:rPr>
              <w:fldChar w:fldCharType="separate"/>
            </w:r>
            <w:r w:rsidR="00893132">
              <w:rPr>
                <w:noProof/>
                <w:webHidden/>
              </w:rPr>
              <w:t>3</w:t>
            </w:r>
            <w:r>
              <w:rPr>
                <w:noProof/>
                <w:webHidden/>
              </w:rPr>
              <w:fldChar w:fldCharType="end"/>
            </w:r>
          </w:hyperlink>
        </w:p>
        <w:p w:rsidR="00893132" w:rsidRDefault="00D055A8">
          <w:pPr>
            <w:pStyle w:val="Verzeichnis2"/>
            <w:rPr>
              <w:rFonts w:asciiTheme="minorHAnsi" w:eastAsiaTheme="minorEastAsia" w:hAnsiTheme="minorHAnsi"/>
              <w:noProof/>
              <w:lang w:eastAsia="de-DE"/>
            </w:rPr>
          </w:pPr>
          <w:hyperlink w:anchor="_Toc302597071" w:history="1">
            <w:r w:rsidR="00893132" w:rsidRPr="00774BD1">
              <w:rPr>
                <w:rStyle w:val="Hyperlink"/>
                <w:noProof/>
              </w:rPr>
              <w:t>2.3</w:t>
            </w:r>
            <w:r w:rsidR="00893132">
              <w:rPr>
                <w:rFonts w:asciiTheme="minorHAnsi" w:eastAsiaTheme="minorEastAsia" w:hAnsiTheme="minorHAnsi"/>
                <w:noProof/>
                <w:lang w:eastAsia="de-DE"/>
              </w:rPr>
              <w:tab/>
            </w:r>
            <w:r w:rsidR="00893132" w:rsidRPr="00774BD1">
              <w:rPr>
                <w:rStyle w:val="Hyperlink"/>
                <w:noProof/>
              </w:rPr>
              <w:t>Schriftbild</w:t>
            </w:r>
            <w:r w:rsidR="00893132">
              <w:rPr>
                <w:noProof/>
                <w:webHidden/>
              </w:rPr>
              <w:tab/>
            </w:r>
            <w:r>
              <w:rPr>
                <w:noProof/>
                <w:webHidden/>
              </w:rPr>
              <w:fldChar w:fldCharType="begin"/>
            </w:r>
            <w:r w:rsidR="00893132">
              <w:rPr>
                <w:noProof/>
                <w:webHidden/>
              </w:rPr>
              <w:instrText xml:space="preserve"> PAGEREF _Toc302597071 \h </w:instrText>
            </w:r>
            <w:r>
              <w:rPr>
                <w:noProof/>
                <w:webHidden/>
              </w:rPr>
            </w:r>
            <w:r>
              <w:rPr>
                <w:noProof/>
                <w:webHidden/>
              </w:rPr>
              <w:fldChar w:fldCharType="separate"/>
            </w:r>
            <w:r w:rsidR="00893132">
              <w:rPr>
                <w:noProof/>
                <w:webHidden/>
              </w:rPr>
              <w:t>5</w:t>
            </w:r>
            <w:r>
              <w:rPr>
                <w:noProof/>
                <w:webHidden/>
              </w:rPr>
              <w:fldChar w:fldCharType="end"/>
            </w:r>
          </w:hyperlink>
        </w:p>
        <w:p w:rsidR="00893132" w:rsidRDefault="00D055A8">
          <w:pPr>
            <w:pStyle w:val="Verzeichnis1"/>
            <w:rPr>
              <w:rFonts w:asciiTheme="minorHAnsi" w:eastAsiaTheme="minorEastAsia" w:hAnsiTheme="minorHAnsi"/>
              <w:b w:val="0"/>
              <w:lang w:eastAsia="de-DE"/>
            </w:rPr>
          </w:pPr>
          <w:hyperlink w:anchor="_Toc302597072" w:history="1">
            <w:r w:rsidR="00893132" w:rsidRPr="00774BD1">
              <w:rPr>
                <w:rStyle w:val="Hyperlink"/>
              </w:rPr>
              <w:t>3</w:t>
            </w:r>
            <w:r w:rsidR="00893132">
              <w:rPr>
                <w:rFonts w:asciiTheme="minorHAnsi" w:eastAsiaTheme="minorEastAsia" w:hAnsiTheme="minorHAnsi"/>
                <w:b w:val="0"/>
                <w:lang w:eastAsia="de-DE"/>
              </w:rPr>
              <w:tab/>
            </w:r>
            <w:r w:rsidR="00893132" w:rsidRPr="00774BD1">
              <w:rPr>
                <w:rStyle w:val="Hyperlink"/>
              </w:rPr>
              <w:t>Vorgehensweise</w:t>
            </w:r>
            <w:r w:rsidR="00893132">
              <w:rPr>
                <w:webHidden/>
              </w:rPr>
              <w:tab/>
            </w:r>
            <w:r>
              <w:rPr>
                <w:webHidden/>
              </w:rPr>
              <w:fldChar w:fldCharType="begin"/>
            </w:r>
            <w:r w:rsidR="00893132">
              <w:rPr>
                <w:webHidden/>
              </w:rPr>
              <w:instrText xml:space="preserve"> PAGEREF _Toc302597072 \h </w:instrText>
            </w:r>
            <w:r>
              <w:rPr>
                <w:webHidden/>
              </w:rPr>
            </w:r>
            <w:r>
              <w:rPr>
                <w:webHidden/>
              </w:rPr>
              <w:fldChar w:fldCharType="separate"/>
            </w:r>
            <w:r w:rsidR="00893132">
              <w:rPr>
                <w:webHidden/>
              </w:rPr>
              <w:t>6</w:t>
            </w:r>
            <w:r>
              <w:rPr>
                <w:webHidden/>
              </w:rPr>
              <w:fldChar w:fldCharType="end"/>
            </w:r>
          </w:hyperlink>
        </w:p>
        <w:p w:rsidR="00893132" w:rsidRDefault="00D055A8">
          <w:pPr>
            <w:pStyle w:val="Verzeichnis1"/>
            <w:rPr>
              <w:rFonts w:asciiTheme="minorHAnsi" w:eastAsiaTheme="minorEastAsia" w:hAnsiTheme="minorHAnsi"/>
              <w:b w:val="0"/>
              <w:lang w:eastAsia="de-DE"/>
            </w:rPr>
          </w:pPr>
          <w:hyperlink w:anchor="_Toc302597073" w:history="1">
            <w:r w:rsidR="00893132" w:rsidRPr="00774BD1">
              <w:rPr>
                <w:rStyle w:val="Hyperlink"/>
              </w:rPr>
              <w:t>4</w:t>
            </w:r>
            <w:r w:rsidR="00893132">
              <w:rPr>
                <w:rFonts w:asciiTheme="minorHAnsi" w:eastAsiaTheme="minorEastAsia" w:hAnsiTheme="minorHAnsi"/>
                <w:b w:val="0"/>
                <w:lang w:eastAsia="de-DE"/>
              </w:rPr>
              <w:tab/>
            </w:r>
            <w:r w:rsidR="00893132" w:rsidRPr="00774BD1">
              <w:rPr>
                <w:rStyle w:val="Hyperlink"/>
              </w:rPr>
              <w:t>Aufteilung der Arbeit</w:t>
            </w:r>
            <w:r w:rsidR="00893132">
              <w:rPr>
                <w:webHidden/>
              </w:rPr>
              <w:tab/>
            </w:r>
            <w:r>
              <w:rPr>
                <w:webHidden/>
              </w:rPr>
              <w:fldChar w:fldCharType="begin"/>
            </w:r>
            <w:r w:rsidR="00893132">
              <w:rPr>
                <w:webHidden/>
              </w:rPr>
              <w:instrText xml:space="preserve"> PAGEREF _Toc302597073 \h </w:instrText>
            </w:r>
            <w:r>
              <w:rPr>
                <w:webHidden/>
              </w:rPr>
            </w:r>
            <w:r>
              <w:rPr>
                <w:webHidden/>
              </w:rPr>
              <w:fldChar w:fldCharType="separate"/>
            </w:r>
            <w:r w:rsidR="00893132">
              <w:rPr>
                <w:webHidden/>
              </w:rPr>
              <w:t>11</w:t>
            </w:r>
            <w:r>
              <w:rPr>
                <w:webHidden/>
              </w:rPr>
              <w:fldChar w:fldCharType="end"/>
            </w:r>
          </w:hyperlink>
        </w:p>
        <w:p w:rsidR="00893132" w:rsidRDefault="00D055A8">
          <w:pPr>
            <w:pStyle w:val="Verzeichnis1"/>
            <w:rPr>
              <w:rFonts w:asciiTheme="minorHAnsi" w:eastAsiaTheme="minorEastAsia" w:hAnsiTheme="minorHAnsi"/>
              <w:b w:val="0"/>
              <w:lang w:eastAsia="de-DE"/>
            </w:rPr>
          </w:pPr>
          <w:hyperlink w:anchor="_Toc302597074" w:history="1">
            <w:r w:rsidR="00893132" w:rsidRPr="00774BD1">
              <w:rPr>
                <w:rStyle w:val="Hyperlink"/>
              </w:rPr>
              <w:t>5</w:t>
            </w:r>
            <w:r w:rsidR="00893132">
              <w:rPr>
                <w:rFonts w:asciiTheme="minorHAnsi" w:eastAsiaTheme="minorEastAsia" w:hAnsiTheme="minorHAnsi"/>
                <w:b w:val="0"/>
                <w:lang w:eastAsia="de-DE"/>
              </w:rPr>
              <w:tab/>
            </w:r>
            <w:r w:rsidR="00893132" w:rsidRPr="00774BD1">
              <w:rPr>
                <w:rStyle w:val="Hyperlink"/>
              </w:rPr>
              <w:t>Probleme</w:t>
            </w:r>
            <w:r w:rsidR="00893132">
              <w:rPr>
                <w:webHidden/>
              </w:rPr>
              <w:tab/>
            </w:r>
            <w:r>
              <w:rPr>
                <w:webHidden/>
              </w:rPr>
              <w:fldChar w:fldCharType="begin"/>
            </w:r>
            <w:r w:rsidR="00893132">
              <w:rPr>
                <w:webHidden/>
              </w:rPr>
              <w:instrText xml:space="preserve"> PAGEREF _Toc302597074 \h </w:instrText>
            </w:r>
            <w:r>
              <w:rPr>
                <w:webHidden/>
              </w:rPr>
            </w:r>
            <w:r>
              <w:rPr>
                <w:webHidden/>
              </w:rPr>
              <w:fldChar w:fldCharType="separate"/>
            </w:r>
            <w:r w:rsidR="00893132">
              <w:rPr>
                <w:webHidden/>
              </w:rPr>
              <w:t>12</w:t>
            </w:r>
            <w:r>
              <w:rPr>
                <w:webHidden/>
              </w:rPr>
              <w:fldChar w:fldCharType="end"/>
            </w:r>
          </w:hyperlink>
        </w:p>
        <w:p w:rsidR="00893132" w:rsidRDefault="00D055A8">
          <w:pPr>
            <w:pStyle w:val="Verzeichnis1"/>
            <w:rPr>
              <w:rFonts w:asciiTheme="minorHAnsi" w:eastAsiaTheme="minorEastAsia" w:hAnsiTheme="minorHAnsi"/>
              <w:b w:val="0"/>
              <w:lang w:eastAsia="de-DE"/>
            </w:rPr>
          </w:pPr>
          <w:hyperlink w:anchor="_Toc302597075" w:history="1">
            <w:r w:rsidR="00893132" w:rsidRPr="00774BD1">
              <w:rPr>
                <w:rStyle w:val="Hyperlink"/>
              </w:rPr>
              <w:t>6</w:t>
            </w:r>
            <w:r w:rsidR="00893132">
              <w:rPr>
                <w:rFonts w:asciiTheme="minorHAnsi" w:eastAsiaTheme="minorEastAsia" w:hAnsiTheme="minorHAnsi"/>
                <w:b w:val="0"/>
                <w:lang w:eastAsia="de-DE"/>
              </w:rPr>
              <w:tab/>
            </w:r>
            <w:r w:rsidR="00893132" w:rsidRPr="00774BD1">
              <w:rPr>
                <w:rStyle w:val="Hyperlink"/>
              </w:rPr>
              <w:t>Aufbau des Webauftritt</w:t>
            </w:r>
            <w:r w:rsidR="00893132">
              <w:rPr>
                <w:webHidden/>
              </w:rPr>
              <w:tab/>
            </w:r>
            <w:r>
              <w:rPr>
                <w:webHidden/>
              </w:rPr>
              <w:fldChar w:fldCharType="begin"/>
            </w:r>
            <w:r w:rsidR="00893132">
              <w:rPr>
                <w:webHidden/>
              </w:rPr>
              <w:instrText xml:space="preserve"> PAGEREF _Toc302597075 \h </w:instrText>
            </w:r>
            <w:r>
              <w:rPr>
                <w:webHidden/>
              </w:rPr>
            </w:r>
            <w:r>
              <w:rPr>
                <w:webHidden/>
              </w:rPr>
              <w:fldChar w:fldCharType="separate"/>
            </w:r>
            <w:r w:rsidR="00893132">
              <w:rPr>
                <w:webHidden/>
              </w:rPr>
              <w:t>12</w:t>
            </w:r>
            <w:r>
              <w:rPr>
                <w:webHidden/>
              </w:rPr>
              <w:fldChar w:fldCharType="end"/>
            </w:r>
          </w:hyperlink>
        </w:p>
        <w:p w:rsidR="00893132" w:rsidRDefault="00D055A8">
          <w:pPr>
            <w:pStyle w:val="Verzeichnis2"/>
            <w:rPr>
              <w:rFonts w:asciiTheme="minorHAnsi" w:eastAsiaTheme="minorEastAsia" w:hAnsiTheme="minorHAnsi"/>
              <w:noProof/>
              <w:lang w:eastAsia="de-DE"/>
            </w:rPr>
          </w:pPr>
          <w:hyperlink w:anchor="_Toc302597076" w:history="1">
            <w:r w:rsidR="00893132" w:rsidRPr="00774BD1">
              <w:rPr>
                <w:rStyle w:val="Hyperlink"/>
                <w:noProof/>
              </w:rPr>
              <w:t>6.1</w:t>
            </w:r>
            <w:r w:rsidR="00893132">
              <w:rPr>
                <w:rFonts w:asciiTheme="minorHAnsi" w:eastAsiaTheme="minorEastAsia" w:hAnsiTheme="minorHAnsi"/>
                <w:noProof/>
                <w:lang w:eastAsia="de-DE"/>
              </w:rPr>
              <w:tab/>
            </w:r>
            <w:r w:rsidR="00893132" w:rsidRPr="00774BD1">
              <w:rPr>
                <w:rStyle w:val="Hyperlink"/>
                <w:noProof/>
              </w:rPr>
              <w:t>Inhalt</w:t>
            </w:r>
            <w:r w:rsidR="00893132">
              <w:rPr>
                <w:noProof/>
                <w:webHidden/>
              </w:rPr>
              <w:tab/>
            </w:r>
            <w:r>
              <w:rPr>
                <w:noProof/>
                <w:webHidden/>
              </w:rPr>
              <w:fldChar w:fldCharType="begin"/>
            </w:r>
            <w:r w:rsidR="00893132">
              <w:rPr>
                <w:noProof/>
                <w:webHidden/>
              </w:rPr>
              <w:instrText xml:space="preserve"> PAGEREF _Toc302597076 \h </w:instrText>
            </w:r>
            <w:r>
              <w:rPr>
                <w:noProof/>
                <w:webHidden/>
              </w:rPr>
            </w:r>
            <w:r>
              <w:rPr>
                <w:noProof/>
                <w:webHidden/>
              </w:rPr>
              <w:fldChar w:fldCharType="separate"/>
            </w:r>
            <w:r w:rsidR="00893132">
              <w:rPr>
                <w:noProof/>
                <w:webHidden/>
              </w:rPr>
              <w:t>12</w:t>
            </w:r>
            <w:r>
              <w:rPr>
                <w:noProof/>
                <w:webHidden/>
              </w:rPr>
              <w:fldChar w:fldCharType="end"/>
            </w:r>
          </w:hyperlink>
        </w:p>
        <w:p w:rsidR="00893132" w:rsidRDefault="00D055A8">
          <w:pPr>
            <w:pStyle w:val="Verzeichnis1"/>
            <w:rPr>
              <w:rFonts w:asciiTheme="minorHAnsi" w:eastAsiaTheme="minorEastAsia" w:hAnsiTheme="minorHAnsi"/>
              <w:b w:val="0"/>
              <w:lang w:eastAsia="de-DE"/>
            </w:rPr>
          </w:pPr>
          <w:hyperlink w:anchor="_Toc302597077" w:history="1">
            <w:r w:rsidR="00893132" w:rsidRPr="00774BD1">
              <w:rPr>
                <w:rStyle w:val="Hyperlink"/>
              </w:rPr>
              <w:t>7</w:t>
            </w:r>
            <w:r w:rsidR="00893132">
              <w:rPr>
                <w:rFonts w:asciiTheme="minorHAnsi" w:eastAsiaTheme="minorEastAsia" w:hAnsiTheme="minorHAnsi"/>
                <w:b w:val="0"/>
                <w:lang w:eastAsia="de-DE"/>
              </w:rPr>
              <w:tab/>
            </w:r>
            <w:r w:rsidR="00893132" w:rsidRPr="00774BD1">
              <w:rPr>
                <w:rStyle w:val="Hyperlink"/>
              </w:rPr>
              <w:t>Bestandteile</w:t>
            </w:r>
            <w:r w:rsidR="00893132">
              <w:rPr>
                <w:webHidden/>
              </w:rPr>
              <w:tab/>
            </w:r>
            <w:r>
              <w:rPr>
                <w:webHidden/>
              </w:rPr>
              <w:fldChar w:fldCharType="begin"/>
            </w:r>
            <w:r w:rsidR="00893132">
              <w:rPr>
                <w:webHidden/>
              </w:rPr>
              <w:instrText xml:space="preserve"> PAGEREF _Toc302597077 \h </w:instrText>
            </w:r>
            <w:r>
              <w:rPr>
                <w:webHidden/>
              </w:rPr>
            </w:r>
            <w:r>
              <w:rPr>
                <w:webHidden/>
              </w:rPr>
              <w:fldChar w:fldCharType="separate"/>
            </w:r>
            <w:r w:rsidR="00893132">
              <w:rPr>
                <w:webHidden/>
              </w:rPr>
              <w:t>12</w:t>
            </w:r>
            <w:r>
              <w:rPr>
                <w:webHidden/>
              </w:rPr>
              <w:fldChar w:fldCharType="end"/>
            </w:r>
          </w:hyperlink>
        </w:p>
        <w:p w:rsidR="00893132" w:rsidRDefault="00D055A8">
          <w:pPr>
            <w:pStyle w:val="Verzeichnis1"/>
            <w:rPr>
              <w:rFonts w:asciiTheme="minorHAnsi" w:eastAsiaTheme="minorEastAsia" w:hAnsiTheme="minorHAnsi"/>
              <w:b w:val="0"/>
              <w:lang w:eastAsia="de-DE"/>
            </w:rPr>
          </w:pPr>
          <w:hyperlink w:anchor="_Toc302597078" w:history="1">
            <w:r w:rsidR="00893132" w:rsidRPr="00774BD1">
              <w:rPr>
                <w:rStyle w:val="Hyperlink"/>
              </w:rPr>
              <w:t>8</w:t>
            </w:r>
            <w:r w:rsidR="00893132">
              <w:rPr>
                <w:rFonts w:asciiTheme="minorHAnsi" w:eastAsiaTheme="minorEastAsia" w:hAnsiTheme="minorHAnsi"/>
                <w:b w:val="0"/>
                <w:lang w:eastAsia="de-DE"/>
              </w:rPr>
              <w:tab/>
            </w:r>
            <w:r w:rsidR="00893132" w:rsidRPr="00774BD1">
              <w:rPr>
                <w:rStyle w:val="Hyperlink"/>
              </w:rPr>
              <w:t>Navigationsstruktur</w:t>
            </w:r>
            <w:r w:rsidR="00893132">
              <w:rPr>
                <w:webHidden/>
              </w:rPr>
              <w:tab/>
            </w:r>
            <w:r>
              <w:rPr>
                <w:webHidden/>
              </w:rPr>
              <w:fldChar w:fldCharType="begin"/>
            </w:r>
            <w:r w:rsidR="00893132">
              <w:rPr>
                <w:webHidden/>
              </w:rPr>
              <w:instrText xml:space="preserve"> PAGEREF _Toc302597078 \h </w:instrText>
            </w:r>
            <w:r>
              <w:rPr>
                <w:webHidden/>
              </w:rPr>
            </w:r>
            <w:r>
              <w:rPr>
                <w:webHidden/>
              </w:rPr>
              <w:fldChar w:fldCharType="separate"/>
            </w:r>
            <w:r w:rsidR="00893132">
              <w:rPr>
                <w:webHidden/>
              </w:rPr>
              <w:t>13</w:t>
            </w:r>
            <w:r>
              <w:rPr>
                <w:webHidden/>
              </w:rPr>
              <w:fldChar w:fldCharType="end"/>
            </w:r>
          </w:hyperlink>
        </w:p>
        <w:p w:rsidR="00893132" w:rsidRDefault="00D055A8">
          <w:pPr>
            <w:pStyle w:val="Verzeichnis1"/>
            <w:rPr>
              <w:rFonts w:asciiTheme="minorHAnsi" w:eastAsiaTheme="minorEastAsia" w:hAnsiTheme="minorHAnsi"/>
              <w:b w:val="0"/>
              <w:lang w:eastAsia="de-DE"/>
            </w:rPr>
          </w:pPr>
          <w:hyperlink w:anchor="_Toc302597079" w:history="1">
            <w:r w:rsidR="00893132" w:rsidRPr="00774BD1">
              <w:rPr>
                <w:rStyle w:val="Hyperlink"/>
              </w:rPr>
              <w:t>9</w:t>
            </w:r>
            <w:r w:rsidR="00893132">
              <w:rPr>
                <w:rFonts w:asciiTheme="minorHAnsi" w:eastAsiaTheme="minorEastAsia" w:hAnsiTheme="minorHAnsi"/>
                <w:b w:val="0"/>
                <w:lang w:eastAsia="de-DE"/>
              </w:rPr>
              <w:tab/>
            </w:r>
            <w:r w:rsidR="00893132" w:rsidRPr="00774BD1">
              <w:rPr>
                <w:rStyle w:val="Hyperlink"/>
              </w:rPr>
              <w:t>Verzeichnisstruktur</w:t>
            </w:r>
            <w:r w:rsidR="00893132">
              <w:rPr>
                <w:webHidden/>
              </w:rPr>
              <w:tab/>
            </w:r>
            <w:r>
              <w:rPr>
                <w:webHidden/>
              </w:rPr>
              <w:fldChar w:fldCharType="begin"/>
            </w:r>
            <w:r w:rsidR="00893132">
              <w:rPr>
                <w:webHidden/>
              </w:rPr>
              <w:instrText xml:space="preserve"> PAGEREF _Toc302597079 \h </w:instrText>
            </w:r>
            <w:r>
              <w:rPr>
                <w:webHidden/>
              </w:rPr>
            </w:r>
            <w:r>
              <w:rPr>
                <w:webHidden/>
              </w:rPr>
              <w:fldChar w:fldCharType="separate"/>
            </w:r>
            <w:r w:rsidR="00893132">
              <w:rPr>
                <w:webHidden/>
              </w:rPr>
              <w:t>13</w:t>
            </w:r>
            <w:r>
              <w:rPr>
                <w:webHidden/>
              </w:rPr>
              <w:fldChar w:fldCharType="end"/>
            </w:r>
          </w:hyperlink>
        </w:p>
        <w:p w:rsidR="00893132" w:rsidRDefault="00D055A8">
          <w:pPr>
            <w:pStyle w:val="Verzeichnis1"/>
            <w:rPr>
              <w:rFonts w:asciiTheme="minorHAnsi" w:eastAsiaTheme="minorEastAsia" w:hAnsiTheme="minorHAnsi"/>
              <w:b w:val="0"/>
              <w:lang w:eastAsia="de-DE"/>
            </w:rPr>
          </w:pPr>
          <w:hyperlink w:anchor="_Toc302597080" w:history="1">
            <w:r w:rsidR="00893132" w:rsidRPr="00774BD1">
              <w:rPr>
                <w:rStyle w:val="Hyperlink"/>
              </w:rPr>
              <w:t>10</w:t>
            </w:r>
            <w:r w:rsidR="00893132">
              <w:rPr>
                <w:rFonts w:asciiTheme="minorHAnsi" w:eastAsiaTheme="minorEastAsia" w:hAnsiTheme="minorHAnsi"/>
                <w:b w:val="0"/>
                <w:lang w:eastAsia="de-DE"/>
              </w:rPr>
              <w:tab/>
            </w:r>
            <w:r w:rsidR="00893132" w:rsidRPr="00774BD1">
              <w:rPr>
                <w:rStyle w:val="Hyperlink"/>
              </w:rPr>
              <w:t>Besondere technische Aspekte</w:t>
            </w:r>
            <w:r w:rsidR="00893132">
              <w:rPr>
                <w:webHidden/>
              </w:rPr>
              <w:tab/>
            </w:r>
            <w:r>
              <w:rPr>
                <w:webHidden/>
              </w:rPr>
              <w:fldChar w:fldCharType="begin"/>
            </w:r>
            <w:r w:rsidR="00893132">
              <w:rPr>
                <w:webHidden/>
              </w:rPr>
              <w:instrText xml:space="preserve"> PAGEREF _Toc302597080 \h </w:instrText>
            </w:r>
            <w:r>
              <w:rPr>
                <w:webHidden/>
              </w:rPr>
            </w:r>
            <w:r>
              <w:rPr>
                <w:webHidden/>
              </w:rPr>
              <w:fldChar w:fldCharType="separate"/>
            </w:r>
            <w:r w:rsidR="00893132">
              <w:rPr>
                <w:webHidden/>
              </w:rPr>
              <w:t>13</w:t>
            </w:r>
            <w:r>
              <w:rPr>
                <w:webHidden/>
              </w:rPr>
              <w:fldChar w:fldCharType="end"/>
            </w:r>
          </w:hyperlink>
        </w:p>
        <w:p w:rsidR="00893132" w:rsidRDefault="00D055A8">
          <w:pPr>
            <w:pStyle w:val="Verzeichnis1"/>
            <w:rPr>
              <w:rFonts w:asciiTheme="minorHAnsi" w:eastAsiaTheme="minorEastAsia" w:hAnsiTheme="minorHAnsi"/>
              <w:b w:val="0"/>
              <w:lang w:eastAsia="de-DE"/>
            </w:rPr>
          </w:pPr>
          <w:hyperlink w:anchor="_Toc302597081" w:history="1">
            <w:r w:rsidR="00893132" w:rsidRPr="00774BD1">
              <w:rPr>
                <w:rStyle w:val="Hyperlink"/>
              </w:rPr>
              <w:t>Quellenverzeichnis</w:t>
            </w:r>
            <w:r w:rsidR="00893132">
              <w:rPr>
                <w:webHidden/>
              </w:rPr>
              <w:tab/>
            </w:r>
            <w:r>
              <w:rPr>
                <w:webHidden/>
              </w:rPr>
              <w:fldChar w:fldCharType="begin"/>
            </w:r>
            <w:r w:rsidR="00893132">
              <w:rPr>
                <w:webHidden/>
              </w:rPr>
              <w:instrText xml:space="preserve"> PAGEREF _Toc302597081 \h </w:instrText>
            </w:r>
            <w:r>
              <w:rPr>
                <w:webHidden/>
              </w:rPr>
            </w:r>
            <w:r>
              <w:rPr>
                <w:webHidden/>
              </w:rPr>
              <w:fldChar w:fldCharType="separate"/>
            </w:r>
            <w:r w:rsidR="00893132">
              <w:rPr>
                <w:webHidden/>
              </w:rPr>
              <w:t>13</w:t>
            </w:r>
            <w:r>
              <w:rPr>
                <w:webHidden/>
              </w:rPr>
              <w:fldChar w:fldCharType="end"/>
            </w:r>
          </w:hyperlink>
        </w:p>
        <w:p w:rsidR="0076643C" w:rsidRDefault="00D055A8">
          <w:r>
            <w:rPr>
              <w:b/>
              <w:bCs/>
            </w:rPr>
            <w:fldChar w:fldCharType="end"/>
          </w:r>
        </w:p>
      </w:sdtContent>
    </w:sdt>
    <w:p w:rsidR="001C2AA7" w:rsidRDefault="001C2AA7" w:rsidP="00022378"/>
    <w:p w:rsidR="006165FB" w:rsidRDefault="006165FB" w:rsidP="00022378"/>
    <w:p w:rsidR="006165FB" w:rsidRDefault="006165FB" w:rsidP="00022378"/>
    <w:p w:rsidR="006165FB" w:rsidRDefault="006165FB" w:rsidP="00022378"/>
    <w:p w:rsidR="006165FB" w:rsidRDefault="006165FB" w:rsidP="00022378"/>
    <w:p w:rsidR="006165FB" w:rsidRDefault="006165FB" w:rsidP="00022378"/>
    <w:p w:rsidR="006165FB" w:rsidRDefault="006165FB" w:rsidP="00022378"/>
    <w:p w:rsidR="006165FB" w:rsidRDefault="006165FB" w:rsidP="00022378"/>
    <w:p w:rsidR="006165FB" w:rsidRDefault="006165FB" w:rsidP="00022378"/>
    <w:p w:rsidR="006165FB" w:rsidRPr="006165FB" w:rsidRDefault="006165FB" w:rsidP="006165FB">
      <w:pPr>
        <w:numPr>
          <w:ilvl w:val="1"/>
          <w:numId w:val="13"/>
        </w:numPr>
        <w:tabs>
          <w:tab w:val="left" w:pos="703"/>
        </w:tabs>
        <w:rPr>
          <w:color w:val="C0504D" w:themeColor="accent2"/>
        </w:rPr>
      </w:pPr>
      <w:r w:rsidRPr="006165FB">
        <w:rPr>
          <w:color w:val="C0504D" w:themeColor="accent2"/>
        </w:rPr>
        <w:lastRenderedPageBreak/>
        <w:t>Projektmanagement</w:t>
      </w:r>
    </w:p>
    <w:p w:rsidR="006165FB" w:rsidRPr="006165FB" w:rsidRDefault="006165FB" w:rsidP="006165FB">
      <w:pPr>
        <w:numPr>
          <w:ilvl w:val="2"/>
          <w:numId w:val="13"/>
        </w:numPr>
        <w:tabs>
          <w:tab w:val="left" w:pos="703"/>
        </w:tabs>
        <w:rPr>
          <w:color w:val="C0504D" w:themeColor="accent2"/>
        </w:rPr>
      </w:pPr>
      <w:r w:rsidRPr="006165FB">
        <w:rPr>
          <w:color w:val="C0504D" w:themeColor="accent2"/>
        </w:rPr>
        <w:t>Was muss alles gemacht werden?</w:t>
      </w:r>
    </w:p>
    <w:p w:rsidR="006165FB" w:rsidRPr="006165FB" w:rsidRDefault="006165FB" w:rsidP="006165FB">
      <w:pPr>
        <w:numPr>
          <w:ilvl w:val="2"/>
          <w:numId w:val="13"/>
        </w:numPr>
        <w:tabs>
          <w:tab w:val="left" w:pos="703"/>
        </w:tabs>
        <w:rPr>
          <w:color w:val="C0504D" w:themeColor="accent2"/>
        </w:rPr>
      </w:pPr>
      <w:r w:rsidRPr="006165FB">
        <w:rPr>
          <w:color w:val="C0504D" w:themeColor="accent2"/>
        </w:rPr>
        <w:t>Bis wann soll was gemacht werden?</w:t>
      </w:r>
    </w:p>
    <w:p w:rsidR="006165FB" w:rsidRPr="006165FB" w:rsidRDefault="006165FB" w:rsidP="006165FB">
      <w:pPr>
        <w:numPr>
          <w:ilvl w:val="2"/>
          <w:numId w:val="13"/>
        </w:numPr>
        <w:tabs>
          <w:tab w:val="left" w:pos="703"/>
        </w:tabs>
        <w:rPr>
          <w:color w:val="C0504D" w:themeColor="accent2"/>
        </w:rPr>
      </w:pPr>
      <w:r w:rsidRPr="006165FB">
        <w:rPr>
          <w:color w:val="C0504D" w:themeColor="accent2"/>
        </w:rPr>
        <w:t>Wer soll das machen?</w:t>
      </w:r>
    </w:p>
    <w:p w:rsidR="006165FB" w:rsidRPr="006165FB" w:rsidRDefault="006165FB" w:rsidP="006165FB">
      <w:pPr>
        <w:numPr>
          <w:ilvl w:val="2"/>
          <w:numId w:val="13"/>
        </w:numPr>
        <w:tabs>
          <w:tab w:val="left" w:pos="703"/>
        </w:tabs>
        <w:rPr>
          <w:color w:val="C0504D" w:themeColor="accent2"/>
        </w:rPr>
      </w:pPr>
      <w:r w:rsidRPr="006165FB">
        <w:rPr>
          <w:color w:val="C0504D" w:themeColor="accent2"/>
        </w:rPr>
        <w:t>Was passiert, wenn etwas nicht (bis zum geplanten Termin/gar nicht) gemacht wird (Priorität)?</w:t>
      </w:r>
    </w:p>
    <w:p w:rsidR="006165FB" w:rsidRPr="006165FB" w:rsidRDefault="006165FB" w:rsidP="006165FB">
      <w:pPr>
        <w:numPr>
          <w:ilvl w:val="2"/>
          <w:numId w:val="13"/>
        </w:numPr>
        <w:tabs>
          <w:tab w:val="left" w:pos="703"/>
        </w:tabs>
        <w:rPr>
          <w:color w:val="C0504D" w:themeColor="accent2"/>
        </w:rPr>
      </w:pPr>
      <w:r w:rsidRPr="006165FB">
        <w:rPr>
          <w:color w:val="C0504D" w:themeColor="accent2"/>
        </w:rPr>
        <w:t>Welche Abweichungen vom Plan gab es?</w:t>
      </w:r>
    </w:p>
    <w:p w:rsidR="006165FB" w:rsidRPr="006165FB" w:rsidRDefault="006165FB" w:rsidP="00022378">
      <w:pPr>
        <w:rPr>
          <w:color w:val="C0504D" w:themeColor="accent2"/>
        </w:rPr>
      </w:pPr>
    </w:p>
    <w:p w:rsidR="006165FB" w:rsidRPr="006165FB" w:rsidRDefault="006165FB" w:rsidP="006165FB">
      <w:pPr>
        <w:numPr>
          <w:ilvl w:val="1"/>
          <w:numId w:val="14"/>
        </w:numPr>
        <w:tabs>
          <w:tab w:val="left" w:pos="703"/>
        </w:tabs>
        <w:rPr>
          <w:color w:val="C0504D" w:themeColor="accent2"/>
        </w:rPr>
      </w:pPr>
      <w:r w:rsidRPr="006165FB">
        <w:rPr>
          <w:color w:val="C0504D" w:themeColor="accent2"/>
        </w:rPr>
        <w:t>Qualitätssicherung</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Welche Qualitätsaspekte müssen wir beachten?</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Wer ist dafür zuständig?</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Welche Ergebnisse/Abweichungen gab es (Top 3)?</w:t>
      </w:r>
    </w:p>
    <w:p w:rsidR="006165FB" w:rsidRPr="006165FB" w:rsidRDefault="006165FB" w:rsidP="006165FB">
      <w:pPr>
        <w:numPr>
          <w:ilvl w:val="1"/>
          <w:numId w:val="14"/>
        </w:numPr>
        <w:tabs>
          <w:tab w:val="left" w:pos="703"/>
        </w:tabs>
        <w:rPr>
          <w:color w:val="C0504D" w:themeColor="accent2"/>
        </w:rPr>
      </w:pPr>
      <w:r w:rsidRPr="006165FB">
        <w:rPr>
          <w:color w:val="C0504D" w:themeColor="accent2"/>
        </w:rPr>
        <w:t>Technische Dokumentation</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Eingesetzte Hilfsmittel</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Übernommene Codefragmente</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Eingesetzte JS-Frames</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Laufwerksstruktur</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Navigationsstruktur</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Namenskonventionen</w:t>
      </w:r>
    </w:p>
    <w:p w:rsidR="006165FB" w:rsidRPr="006165FB" w:rsidRDefault="006165FB" w:rsidP="006165FB">
      <w:pPr>
        <w:numPr>
          <w:ilvl w:val="1"/>
          <w:numId w:val="14"/>
        </w:numPr>
        <w:tabs>
          <w:tab w:val="left" w:pos="703"/>
        </w:tabs>
        <w:rPr>
          <w:color w:val="C0504D" w:themeColor="accent2"/>
        </w:rPr>
      </w:pPr>
      <w:r w:rsidRPr="006165FB">
        <w:rPr>
          <w:color w:val="C0504D" w:themeColor="accent2"/>
        </w:rPr>
        <w:t>Projektablauf</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Wo musste vom Plan abgewichen werden?</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Was wurde im Projekt über das Projekt gelernt?</w:t>
      </w:r>
    </w:p>
    <w:p w:rsidR="006165FB" w:rsidRPr="006165FB" w:rsidRDefault="006165FB" w:rsidP="006165FB">
      <w:pPr>
        <w:numPr>
          <w:ilvl w:val="2"/>
          <w:numId w:val="14"/>
        </w:numPr>
        <w:tabs>
          <w:tab w:val="left" w:pos="703"/>
        </w:tabs>
        <w:rPr>
          <w:color w:val="C0504D" w:themeColor="accent2"/>
        </w:rPr>
      </w:pPr>
      <w:r w:rsidRPr="006165FB">
        <w:rPr>
          <w:color w:val="C0504D" w:themeColor="accent2"/>
        </w:rPr>
        <w:t>Eigene Endabnahme: Zufrieden?</w:t>
      </w:r>
    </w:p>
    <w:p w:rsidR="006165FB" w:rsidRDefault="006165FB" w:rsidP="00022378"/>
    <w:p w:rsidR="001C5D54" w:rsidRDefault="001C5D54" w:rsidP="00022378"/>
    <w:p w:rsidR="001C5D54" w:rsidRDefault="001C5D54" w:rsidP="00022378"/>
    <w:p w:rsidR="00D360F6" w:rsidRPr="001C5D54" w:rsidRDefault="00D360F6" w:rsidP="00022378">
      <w:pPr>
        <w:rPr>
          <w:color w:val="FF0000"/>
        </w:rPr>
        <w:sectPr w:rsidR="00D360F6" w:rsidRPr="001C5D54" w:rsidSect="00FE381F">
          <w:headerReference w:type="default" r:id="rId10"/>
          <w:footerReference w:type="default" r:id="rId11"/>
          <w:pgSz w:w="11906" w:h="16838"/>
          <w:pgMar w:top="1417" w:right="1417" w:bottom="1134" w:left="1417" w:header="708" w:footer="708" w:gutter="0"/>
          <w:pgNumType w:fmt="upperRoman"/>
          <w:cols w:space="708"/>
          <w:titlePg/>
          <w:docGrid w:linePitch="360"/>
        </w:sectPr>
      </w:pPr>
      <w:r>
        <w:rPr>
          <w:color w:val="FF0000"/>
        </w:rPr>
        <w:t>BENAMSUNG!</w:t>
      </w:r>
    </w:p>
    <w:p w:rsidR="00893132" w:rsidRDefault="00FE381F" w:rsidP="0051756A">
      <w:pPr>
        <w:pStyle w:val="berschrift1ohneNummer"/>
        <w:rPr>
          <w:noProof/>
        </w:rPr>
      </w:pPr>
      <w:bookmarkStart w:id="1" w:name="_Toc302597064"/>
      <w:bookmarkStart w:id="2" w:name="_Toc285634716"/>
      <w:r>
        <w:lastRenderedPageBreak/>
        <w:t>Abbildungsverzeichnis</w:t>
      </w:r>
      <w:bookmarkEnd w:id="1"/>
      <w:r w:rsidR="00D055A8">
        <w:fldChar w:fldCharType="begin"/>
      </w:r>
      <w:r w:rsidR="004D27D5">
        <w:instrText xml:space="preserve"> TOC \f F \h \z \t "Abbildungsverzeichnis" \c </w:instrText>
      </w:r>
      <w:r w:rsidR="00D055A8">
        <w:fldChar w:fldCharType="end"/>
      </w:r>
      <w:r w:rsidR="00D055A8">
        <w:fldChar w:fldCharType="begin"/>
      </w:r>
      <w:r w:rsidR="00324408">
        <w:instrText xml:space="preserve"> TOC \h \z \c "Abb." </w:instrText>
      </w:r>
      <w:r w:rsidR="00D055A8">
        <w:fldChar w:fldCharType="separate"/>
      </w:r>
    </w:p>
    <w:p w:rsidR="00FC7060" w:rsidRDefault="00893132" w:rsidP="00E333C7">
      <w:pPr>
        <w:pStyle w:val="berschrift1ohneNummer"/>
      </w:pPr>
      <w:r>
        <w:rPr>
          <w:b w:val="0"/>
          <w:bCs w:val="0"/>
          <w:noProof/>
        </w:rPr>
        <w:t>Es konnten keine Einträge für ein Abbildungsverzeichnis gefunden werden.</w:t>
      </w:r>
      <w:r w:rsidR="00D055A8">
        <w:fldChar w:fldCharType="end"/>
      </w:r>
      <w:r w:rsidR="00FE381F">
        <w:br w:type="page"/>
      </w:r>
    </w:p>
    <w:p w:rsidR="006D7205" w:rsidRDefault="00022378" w:rsidP="006D7205">
      <w:pPr>
        <w:pStyle w:val="berschrift1"/>
      </w:pPr>
      <w:bookmarkStart w:id="3" w:name="_Toc302597065"/>
      <w:r w:rsidRPr="0051756A">
        <w:lastRenderedPageBreak/>
        <w:t>Einleitung</w:t>
      </w:r>
      <w:bookmarkEnd w:id="2"/>
      <w:bookmarkEnd w:id="3"/>
      <w:r w:rsidR="006D7205">
        <w:t xml:space="preserve"> </w:t>
      </w:r>
    </w:p>
    <w:p w:rsidR="004D6BB6" w:rsidRPr="00893132" w:rsidRDefault="006D7205" w:rsidP="006D7205">
      <w:pPr>
        <w:pStyle w:val="berschrift1"/>
        <w:numPr>
          <w:ilvl w:val="0"/>
          <w:numId w:val="0"/>
        </w:numPr>
        <w:rPr>
          <w:b w:val="0"/>
          <w:color w:val="C00000"/>
        </w:rPr>
      </w:pPr>
      <w:bookmarkStart w:id="4" w:name="_Toc302597066"/>
      <w:r w:rsidRPr="00893132">
        <w:rPr>
          <w:b w:val="0"/>
          <w:color w:val="C00000"/>
        </w:rPr>
        <w:t>Erläuterung der Aufgabenstellung in eigenen Worten</w:t>
      </w:r>
      <w:bookmarkEnd w:id="4"/>
      <w:r w:rsidR="003726E4">
        <w:rPr>
          <w:b w:val="0"/>
          <w:color w:val="C00000"/>
        </w:rPr>
        <w:t>!!</w:t>
      </w:r>
    </w:p>
    <w:p w:rsidR="00893132" w:rsidRDefault="00893132" w:rsidP="00893132">
      <w:pPr>
        <w:spacing w:line="240" w:lineRule="auto"/>
      </w:pPr>
      <w:r>
        <w:t>Dem Besucher soll in optisch ansprechender Form sowohl Fachwissen über die Bahamas als auch ein verspielter und fröhlicher visueller Eindruck vermittelt werden.</w:t>
      </w:r>
    </w:p>
    <w:p w:rsidR="00893132" w:rsidRDefault="00893132" w:rsidP="00893132">
      <w:pPr>
        <w:spacing w:line="240" w:lineRule="auto"/>
      </w:pPr>
      <w:r>
        <w:t>Die Webseite soll sowohl viel- als auch nur gelegentlich surfende Urlauber und Interessierte Webnutzer gleichermaßen ansprechen.</w:t>
      </w:r>
    </w:p>
    <w:p w:rsidR="00893132" w:rsidRPr="00B21D96" w:rsidRDefault="00893132" w:rsidP="00893132">
      <w:pPr>
        <w:spacing w:line="240" w:lineRule="auto"/>
      </w:pPr>
      <w:r>
        <w:t>Dazu wurde die grafische Aufbereitung (in unkonventioneller, origineller Form) an die zu vermittelnden Inhalte angepasst: Ein Buch lässt sich von jedem Teil der Zielgruppe gle</w:t>
      </w:r>
      <w:r>
        <w:t>i</w:t>
      </w:r>
      <w:r>
        <w:t>chermaßen intuitiv bedienen: Sowohl für den Urlauber als auch den Interessierten Webnu</w:t>
      </w:r>
      <w:r>
        <w:t>t</w:t>
      </w:r>
      <w:r>
        <w:t>zer stellt das Ringbuch ein neuartiges Surferlebnis dar, welches das rustikale Inselflair b</w:t>
      </w:r>
      <w:r>
        <w:t>e</w:t>
      </w:r>
      <w:r>
        <w:t xml:space="preserve">reits durch Design und Aufmachung vermittelt. </w:t>
      </w:r>
    </w:p>
    <w:p w:rsidR="00893132" w:rsidRPr="00E70A81" w:rsidRDefault="00893132" w:rsidP="00893132">
      <w:pPr>
        <w:spacing w:line="240" w:lineRule="auto"/>
      </w:pPr>
      <w:r>
        <w:t>Eingesetzt werden nur Standards in der Webentwicklung. Um eine möglichst hohe Browse</w:t>
      </w:r>
      <w:r>
        <w:t>r</w:t>
      </w:r>
      <w:r>
        <w:t>kompatibilität zu ermöglichen, wird auf Javascript weitestgehend (außer im Quiz) verzichtet. Das Design wird in CSS 2.1 und XTML 1.0 umgesetzt.</w:t>
      </w:r>
    </w:p>
    <w:p w:rsidR="00893132" w:rsidRDefault="00893132" w:rsidP="00893132">
      <w:pPr>
        <w:spacing w:line="240" w:lineRule="auto"/>
      </w:pPr>
      <w:r>
        <w:t>Die Homepage soll möglichst kompatibel zu den verschiedensten Benutzergruppen sein: Besucher mit langsamer Internetleitung, Besucher mit Handycap, Besucher mit Smartphone, et al. Es wird von daher eine Standardversion, eine barrierefreie, eine für Mobiltelefone, s</w:t>
      </w:r>
      <w:r>
        <w:t>o</w:t>
      </w:r>
      <w:r>
        <w:t>wie eine zum Ausdrucken geben.</w:t>
      </w:r>
    </w:p>
    <w:p w:rsidR="00893132" w:rsidRPr="00893132" w:rsidRDefault="00893132" w:rsidP="00893132"/>
    <w:p w:rsidR="006D7205" w:rsidRDefault="006D7205" w:rsidP="006D7205">
      <w:pPr>
        <w:pStyle w:val="berschrift1"/>
      </w:pPr>
      <w:bookmarkStart w:id="5" w:name="_Toc302597068"/>
      <w:bookmarkStart w:id="6" w:name="_Toc285634721"/>
      <w:r>
        <w:t>Erstellungsprozess</w:t>
      </w:r>
      <w:bookmarkEnd w:id="5"/>
    </w:p>
    <w:p w:rsidR="00F8568A" w:rsidRPr="003726E4" w:rsidRDefault="006D7205" w:rsidP="00D71A3F">
      <w:pPr>
        <w:keepNext/>
        <w:rPr>
          <w:color w:val="C0504D" w:themeColor="accent2"/>
        </w:rPr>
      </w:pPr>
      <w:r w:rsidRPr="003726E4">
        <w:rPr>
          <w:color w:val="C0504D" w:themeColor="accent2"/>
        </w:rPr>
        <w:t>inklusive Seiten- und Farbkonzept</w:t>
      </w:r>
      <w:r w:rsidR="00F66586">
        <w:rPr>
          <w:color w:val="C0504D" w:themeColor="accent2"/>
        </w:rPr>
        <w:t xml:space="preserve"> s</w:t>
      </w:r>
      <w:r w:rsidR="00F8568A" w:rsidRPr="003726E4">
        <w:rPr>
          <w:color w:val="C0504D" w:themeColor="accent2"/>
        </w:rPr>
        <w:t>chriftmuster</w:t>
      </w:r>
    </w:p>
    <w:p w:rsidR="00227CE1" w:rsidRDefault="00227CE1" w:rsidP="00227CE1">
      <w:pPr>
        <w:pStyle w:val="berschrift2"/>
      </w:pPr>
      <w:bookmarkStart w:id="7" w:name="_Toc302597069"/>
      <w:r>
        <w:t>Räumliche Aufteilung</w:t>
      </w:r>
      <w:bookmarkEnd w:id="7"/>
    </w:p>
    <w:p w:rsidR="00227CE1" w:rsidRPr="00227CE1" w:rsidRDefault="0078155C" w:rsidP="00227CE1">
      <w:r>
        <w:t xml:space="preserve">Um auf </w:t>
      </w:r>
    </w:p>
    <w:p w:rsidR="00227CE1" w:rsidRDefault="00227CE1" w:rsidP="0078155C">
      <w:pPr>
        <w:keepNext/>
        <w:jc w:val="center"/>
      </w:pPr>
      <w:r>
        <w:rPr>
          <w:noProof/>
          <w:lang w:eastAsia="de-DE"/>
        </w:rPr>
        <w:lastRenderedPageBreak/>
        <w:drawing>
          <wp:inline distT="0" distB="0" distL="0" distR="0">
            <wp:extent cx="4681728" cy="3511296"/>
            <wp:effectExtent l="19050" t="0" r="4572" b="0"/>
            <wp:docPr id="7" name="Grafik 6" descr="Pixel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plan.jpg"/>
                    <pic:cNvPicPr/>
                  </pic:nvPicPr>
                  <pic:blipFill>
                    <a:blip r:embed="rId12" cstate="print"/>
                    <a:stretch>
                      <a:fillRect/>
                    </a:stretch>
                  </pic:blipFill>
                  <pic:spPr>
                    <a:xfrm>
                      <a:off x="0" y="0"/>
                      <a:ext cx="4681728" cy="3511296"/>
                    </a:xfrm>
                    <a:prstGeom prst="rect">
                      <a:avLst/>
                    </a:prstGeom>
                  </pic:spPr>
                </pic:pic>
              </a:graphicData>
            </a:graphic>
          </wp:inline>
        </w:drawing>
      </w:r>
    </w:p>
    <w:p w:rsidR="00227CE1" w:rsidRDefault="00227CE1" w:rsidP="0078155C">
      <w:pPr>
        <w:pStyle w:val="Beschriftung"/>
        <w:jc w:val="center"/>
      </w:pPr>
      <w:r>
        <w:t xml:space="preserve">Abbildung </w:t>
      </w:r>
      <w:fldSimple w:instr=" SEQ Abbildung \* ARABIC ">
        <w:r w:rsidR="00DD2DB0">
          <w:rPr>
            <w:noProof/>
          </w:rPr>
          <w:t>1</w:t>
        </w:r>
      </w:fldSimple>
      <w:r>
        <w:t>: Plan mit Pixelangaben</w:t>
      </w:r>
    </w:p>
    <w:p w:rsidR="00227CE1" w:rsidRDefault="00227CE1" w:rsidP="00227CE1"/>
    <w:p w:rsidR="004834F5" w:rsidRDefault="004834F5" w:rsidP="00227CE1"/>
    <w:p w:rsidR="004834F5" w:rsidRDefault="006165FB" w:rsidP="00227CE1">
      <w:pPr>
        <w:rPr>
          <w:color w:val="1F497D" w:themeColor="text2"/>
        </w:rPr>
      </w:pPr>
      <w:r w:rsidRPr="006165FB">
        <w:rPr>
          <w:color w:val="1F497D" w:themeColor="text2"/>
        </w:rPr>
        <w:t>Im Layoutbereich gibt es einige Grundregeln die jeder Webdesigner beherrschen muss. Wenn man gut werden will, sollte man sich mit Gestaltungsrastern, Gleichgewicht, Einheit, Hervorhebungen usw. sehr gut auskennen</w:t>
      </w:r>
    </w:p>
    <w:p w:rsidR="00E302D5" w:rsidRDefault="00E302D5" w:rsidP="00227CE1">
      <w:pPr>
        <w:rPr>
          <w:color w:val="000000" w:themeColor="text1"/>
        </w:rPr>
      </w:pPr>
      <w:r>
        <w:rPr>
          <w:color w:val="000000" w:themeColor="text1"/>
        </w:rPr>
        <w:t xml:space="preserve">Die Website ist statisch aufgebaut, d.h. im Layout-Bereich wird größtenteils mit absoluten Größenangaben gearbeitet. Egal, auf welchem Browser die Seite angezeigt wird, sie liegt immer oben links in der Ecke. </w:t>
      </w:r>
      <w:r w:rsidR="000D0228">
        <w:rPr>
          <w:color w:val="000000" w:themeColor="text1"/>
        </w:rPr>
        <w:t>A</w:t>
      </w:r>
      <w:r>
        <w:rPr>
          <w:color w:val="000000" w:themeColor="text1"/>
        </w:rPr>
        <w:t>uf Bildschirmen mit einer Au</w:t>
      </w:r>
      <w:r>
        <w:rPr>
          <w:color w:val="000000" w:themeColor="text1"/>
        </w:rPr>
        <w:t>f</w:t>
      </w:r>
      <w:r>
        <w:rPr>
          <w:color w:val="000000" w:themeColor="text1"/>
        </w:rPr>
        <w:t xml:space="preserve">lösung von bis </w:t>
      </w:r>
      <w:r w:rsidR="000D0228">
        <w:rPr>
          <w:color w:val="000000" w:themeColor="text1"/>
        </w:rPr>
        <w:t>zu 1700 x 1200 Pixeln ist eine fehlerfreie Darstellung möglich. Somit ist die Seite praktisch auf allen aktuellen Geräten fehlerfrei darstellbar. Vom linken Bildschirmrand bis zum eigentlichen Ringbuch wird eine 130 Pixel große Lücke gelassen, um das „Aufblättern“ des Buches realisieren zu kö</w:t>
      </w:r>
      <w:r w:rsidR="000D0228">
        <w:rPr>
          <w:color w:val="000000" w:themeColor="text1"/>
        </w:rPr>
        <w:t>n</w:t>
      </w:r>
      <w:r w:rsidR="000D0228">
        <w:rPr>
          <w:color w:val="000000" w:themeColor="text1"/>
        </w:rPr>
        <w:t xml:space="preserve">nen; hier liegen, sobald man die Startseite verlässt, die umgeblätterten Buchseiten. </w:t>
      </w:r>
    </w:p>
    <w:p w:rsidR="000D0228" w:rsidRDefault="000D0228" w:rsidP="00227CE1">
      <w:pPr>
        <w:rPr>
          <w:color w:val="000000" w:themeColor="text1"/>
        </w:rPr>
      </w:pPr>
      <w:r>
        <w:rPr>
          <w:color w:val="000000" w:themeColor="text1"/>
        </w:rPr>
        <w:t>Die Startseite trägt –vergleichbar zu einem Buchcover- bewusst keinen wirklichen Inhalt a</w:t>
      </w:r>
      <w:r>
        <w:rPr>
          <w:color w:val="000000" w:themeColor="text1"/>
        </w:rPr>
        <w:t>u</w:t>
      </w:r>
      <w:r>
        <w:rPr>
          <w:color w:val="000000" w:themeColor="text1"/>
        </w:rPr>
        <w:t xml:space="preserve">ßer dem Titelbild. </w:t>
      </w:r>
      <w:r w:rsidR="008078A7">
        <w:rPr>
          <w:color w:val="000000" w:themeColor="text1"/>
        </w:rPr>
        <w:t>Beim Entwurf des Titelbilds wird auf klassische Gestaltungsraster wie z.B. den Goldenen Schnitt zurückgegriffen, um dem Benutzer von Anfang an ein vertrautes, a</w:t>
      </w:r>
      <w:r w:rsidR="008078A7">
        <w:rPr>
          <w:color w:val="000000" w:themeColor="text1"/>
        </w:rPr>
        <w:t>n</w:t>
      </w:r>
      <w:r w:rsidR="008078A7">
        <w:rPr>
          <w:color w:val="000000" w:themeColor="text1"/>
        </w:rPr>
        <w:t>sprechendes Erscheinungsbild zu präsentieren.</w:t>
      </w:r>
    </w:p>
    <w:p w:rsidR="00DD2DB0" w:rsidRDefault="008078A7" w:rsidP="008078A7">
      <w:pPr>
        <w:keepNext/>
      </w:pPr>
      <w:r>
        <w:rPr>
          <w:noProof/>
          <w:lang w:eastAsia="de-DE"/>
        </w:rPr>
        <w:lastRenderedPageBreak/>
        <w:drawing>
          <wp:inline distT="0" distB="0" distL="0" distR="0">
            <wp:extent cx="5760085" cy="2189480"/>
            <wp:effectExtent l="19050" t="0" r="0" b="0"/>
            <wp:docPr id="13" name="Grafik 12" descr="goldener_schni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ldener_schnitt.jpg"/>
                    <pic:cNvPicPr/>
                  </pic:nvPicPr>
                  <pic:blipFill>
                    <a:blip r:embed="rId13" cstate="print"/>
                    <a:stretch>
                      <a:fillRect/>
                    </a:stretch>
                  </pic:blipFill>
                  <pic:spPr>
                    <a:xfrm>
                      <a:off x="0" y="0"/>
                      <a:ext cx="5760085" cy="2189480"/>
                    </a:xfrm>
                    <a:prstGeom prst="rect">
                      <a:avLst/>
                    </a:prstGeom>
                  </pic:spPr>
                </pic:pic>
              </a:graphicData>
            </a:graphic>
          </wp:inline>
        </w:drawing>
      </w:r>
    </w:p>
    <w:p w:rsidR="008078A7" w:rsidRDefault="008078A7" w:rsidP="008078A7">
      <w:pPr>
        <w:pStyle w:val="Beschriftung"/>
      </w:pPr>
      <w:r>
        <w:t xml:space="preserve">Abbildung </w:t>
      </w:r>
      <w:fldSimple w:instr=" SEQ Abbildung \* ARABIC ">
        <w:r w:rsidR="00DD2DB0">
          <w:rPr>
            <w:noProof/>
          </w:rPr>
          <w:t>2</w:t>
        </w:r>
      </w:fldSimple>
      <w:r>
        <w:t>: Verwendung des Goldenen Schnitts beim Entwurf des Titelbilds</w:t>
      </w:r>
    </w:p>
    <w:p w:rsidR="00DD2DB0" w:rsidRDefault="00DD2DB0" w:rsidP="00DD2DB0"/>
    <w:p w:rsidR="00DD2DB0" w:rsidRPr="00DD2DB0" w:rsidRDefault="00DD2DB0" w:rsidP="00DD2DB0">
      <w:r>
        <w:t>So wird unter Anderem auch die Proportion der beiden Fließtextelemente am Goldenen Schnitt ausgerichtet. Diesem Muster entspricht auch das Verhältnis zwischen den Wend</w:t>
      </w:r>
      <w:r>
        <w:t>e</w:t>
      </w:r>
      <w:r>
        <w:t>punkten der geschwungenen Form der Ledermappe, auf der die Seiten liegen.</w:t>
      </w:r>
    </w:p>
    <w:p w:rsidR="00DD2DB0" w:rsidRDefault="00DD2DB0" w:rsidP="00DD2DB0">
      <w:pPr>
        <w:keepNext/>
      </w:pPr>
      <w:r>
        <w:rPr>
          <w:noProof/>
          <w:color w:val="000000" w:themeColor="text1"/>
          <w:lang w:eastAsia="de-DE"/>
        </w:rPr>
        <w:drawing>
          <wp:inline distT="0" distB="0" distL="0" distR="0">
            <wp:extent cx="5756910" cy="2292357"/>
            <wp:effectExtent l="19050" t="0" r="0" b="0"/>
            <wp:docPr id="14" name="Grafik 13" descr="goldener_schnit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ldener_schnitt2.jpg"/>
                    <pic:cNvPicPr/>
                  </pic:nvPicPr>
                  <pic:blipFill>
                    <a:blip r:embed="rId14" cstate="print"/>
                    <a:stretch>
                      <a:fillRect/>
                    </a:stretch>
                  </pic:blipFill>
                  <pic:spPr>
                    <a:xfrm>
                      <a:off x="0" y="0"/>
                      <a:ext cx="5773371" cy="2298912"/>
                    </a:xfrm>
                    <a:prstGeom prst="rect">
                      <a:avLst/>
                    </a:prstGeom>
                  </pic:spPr>
                </pic:pic>
              </a:graphicData>
            </a:graphic>
          </wp:inline>
        </w:drawing>
      </w:r>
    </w:p>
    <w:p w:rsidR="008078A7" w:rsidRDefault="00DD2DB0" w:rsidP="00DD2DB0">
      <w:pPr>
        <w:pStyle w:val="Beschriftung"/>
      </w:pPr>
      <w:r>
        <w:t xml:space="preserve">Abbildung </w:t>
      </w:r>
      <w:fldSimple w:instr=" SEQ Abbildung \* ARABIC ">
        <w:r>
          <w:rPr>
            <w:noProof/>
          </w:rPr>
          <w:t>3</w:t>
        </w:r>
      </w:fldSimple>
      <w:r>
        <w:t>: Verwendung des Goldenen Schnitts beim Layout des Fließtextes und der Ledermappe</w:t>
      </w:r>
    </w:p>
    <w:p w:rsidR="00DD2DB0" w:rsidRPr="00DD2DB0" w:rsidRDefault="00DD2DB0" w:rsidP="00DD2DB0"/>
    <w:p w:rsidR="00E215E8" w:rsidRDefault="008078A7" w:rsidP="00227CE1">
      <w:pPr>
        <w:rPr>
          <w:color w:val="000000" w:themeColor="text1"/>
        </w:rPr>
      </w:pPr>
      <w:r>
        <w:rPr>
          <w:color w:val="000000" w:themeColor="text1"/>
        </w:rPr>
        <w:t>Blättert man weiter zum Menüpunkt „Steckbrief“, findet man eine Ka</w:t>
      </w:r>
      <w:r>
        <w:rPr>
          <w:color w:val="000000" w:themeColor="text1"/>
        </w:rPr>
        <w:t>r</w:t>
      </w:r>
      <w:r>
        <w:rPr>
          <w:color w:val="000000" w:themeColor="text1"/>
        </w:rPr>
        <w:t>te wieder, unter dem in tabellarischer Form Inhalte dargestellt werden. Der Besucher wird d</w:t>
      </w:r>
      <w:r>
        <w:rPr>
          <w:color w:val="000000" w:themeColor="text1"/>
        </w:rPr>
        <w:t>a</w:t>
      </w:r>
      <w:r>
        <w:rPr>
          <w:color w:val="000000" w:themeColor="text1"/>
        </w:rPr>
        <w:t>rauf hingewiesen, dass er, sobald er mit der Maus über die Karte fährt, weitere inselspezifische Informationen ang</w:t>
      </w:r>
      <w:r>
        <w:rPr>
          <w:color w:val="000000" w:themeColor="text1"/>
        </w:rPr>
        <w:t>e</w:t>
      </w:r>
      <w:r>
        <w:rPr>
          <w:color w:val="000000" w:themeColor="text1"/>
        </w:rPr>
        <w:t xml:space="preserve">zeigt bekommt. </w:t>
      </w:r>
      <w:r w:rsidR="00E215E8">
        <w:rPr>
          <w:color w:val="000000" w:themeColor="text1"/>
        </w:rPr>
        <w:t>Die nächsten beiden Unterkapitel „Reiseziel“ und „Kultur“ beinhalten Flie</w:t>
      </w:r>
      <w:r w:rsidR="00E215E8">
        <w:rPr>
          <w:color w:val="000000" w:themeColor="text1"/>
        </w:rPr>
        <w:t>ß</w:t>
      </w:r>
      <w:r w:rsidR="00E215E8">
        <w:rPr>
          <w:color w:val="000000" w:themeColor="text1"/>
        </w:rPr>
        <w:t>text und inhaltsb</w:t>
      </w:r>
      <w:r w:rsidR="00E215E8">
        <w:rPr>
          <w:color w:val="000000" w:themeColor="text1"/>
        </w:rPr>
        <w:t>e</w:t>
      </w:r>
      <w:r w:rsidR="00E215E8">
        <w:rPr>
          <w:color w:val="000000" w:themeColor="text1"/>
        </w:rPr>
        <w:t>zogene Bilder. Innerhalb dieser Kapitel lässt sich durch einen Klick auf die untere rechte Ecke der Seite weiterblättern. Dies wird durch ein Eselsohr, welches sich ve</w:t>
      </w:r>
      <w:r w:rsidR="00E215E8">
        <w:rPr>
          <w:color w:val="000000" w:themeColor="text1"/>
        </w:rPr>
        <w:t>r</w:t>
      </w:r>
      <w:r w:rsidR="00E215E8">
        <w:rPr>
          <w:color w:val="000000" w:themeColor="text1"/>
        </w:rPr>
        <w:t xml:space="preserve">größert, sobald man mit der Maus darüber fährt, verdeutlicht. </w:t>
      </w:r>
    </w:p>
    <w:p w:rsidR="00E215E8" w:rsidRDefault="00E215E8" w:rsidP="00227CE1">
      <w:pPr>
        <w:rPr>
          <w:color w:val="000000" w:themeColor="text1"/>
        </w:rPr>
      </w:pPr>
      <w:r>
        <w:rPr>
          <w:color w:val="000000" w:themeColor="text1"/>
        </w:rPr>
        <w:t>Sobald man weiterblättert, liegt der Sticky, we</w:t>
      </w:r>
      <w:r>
        <w:rPr>
          <w:color w:val="000000" w:themeColor="text1"/>
        </w:rPr>
        <w:t>l</w:t>
      </w:r>
      <w:r>
        <w:rPr>
          <w:color w:val="000000" w:themeColor="text1"/>
        </w:rPr>
        <w:t>cher zuvor noch oben auf der angezeigten Seite lag, anschließend auf dem Tisch. Dieses Verhalten entspricht der Logik eines Buches, da man beim Weiterblättern eigentlich davon au</w:t>
      </w:r>
      <w:r>
        <w:rPr>
          <w:color w:val="000000" w:themeColor="text1"/>
        </w:rPr>
        <w:t>s</w:t>
      </w:r>
      <w:r>
        <w:rPr>
          <w:color w:val="000000" w:themeColor="text1"/>
        </w:rPr>
        <w:t>gehen müsste, dass der Sticky „mit-</w:t>
      </w:r>
      <w:r>
        <w:rPr>
          <w:color w:val="000000" w:themeColor="text1"/>
        </w:rPr>
        <w:lastRenderedPageBreak/>
        <w:t xml:space="preserve">umgeblättert“ würde. Da die linke Seite des Buches ja nicht komplett angezeigt wird, müsste der Sticky eigentlich „aus dem linken Bildrand geblättert“ werden. Damit auch nach dem Weiterblättern eine Navigation möglich ist, haben wir uns dafür entschieden, den Sticky </w:t>
      </w:r>
      <w:r w:rsidR="008A6CB9">
        <w:rPr>
          <w:color w:val="000000" w:themeColor="text1"/>
        </w:rPr>
        <w:t>stattdessen auf den Tisch zu legen. So wird erreicht, dass weiterhin eine Navigation in der gewohnten Reihenfolge möglich ist, ohne A</w:t>
      </w:r>
      <w:r w:rsidR="008A6CB9">
        <w:rPr>
          <w:color w:val="000000" w:themeColor="text1"/>
        </w:rPr>
        <w:t>b</w:t>
      </w:r>
      <w:r w:rsidR="008A6CB9">
        <w:rPr>
          <w:color w:val="000000" w:themeColor="text1"/>
        </w:rPr>
        <w:t>striche bei der Logik machen zu müssen.</w:t>
      </w:r>
    </w:p>
    <w:p w:rsidR="00E215E8" w:rsidRDefault="00E215E8" w:rsidP="00227CE1">
      <w:pPr>
        <w:rPr>
          <w:color w:val="000000" w:themeColor="text1"/>
        </w:rPr>
      </w:pPr>
      <w:r>
        <w:rPr>
          <w:color w:val="000000" w:themeColor="text1"/>
        </w:rPr>
        <w:t>Die erste Seite des Kapitels verfügt über ein Eselsohr zum Weiterblättern, die zweite Seite darüber hinaus über eines zum zurückblättern. Auf der letzten Seite befindet sich lediglich ein Eselsohr zum zurückblättern. So wird signalisiert, dass es sich um das Ende dieses Kap</w:t>
      </w:r>
      <w:r>
        <w:rPr>
          <w:color w:val="000000" w:themeColor="text1"/>
        </w:rPr>
        <w:t>i</w:t>
      </w:r>
      <w:r>
        <w:rPr>
          <w:color w:val="000000" w:themeColor="text1"/>
        </w:rPr>
        <w:t>tels ha</w:t>
      </w:r>
      <w:r>
        <w:rPr>
          <w:color w:val="000000" w:themeColor="text1"/>
        </w:rPr>
        <w:t>n</w:t>
      </w:r>
      <w:r>
        <w:rPr>
          <w:color w:val="000000" w:themeColor="text1"/>
        </w:rPr>
        <w:t xml:space="preserve">delt. </w:t>
      </w:r>
    </w:p>
    <w:p w:rsidR="00535685" w:rsidRDefault="000E760E" w:rsidP="00227CE1">
      <w:pPr>
        <w:rPr>
          <w:color w:val="000000" w:themeColor="text1"/>
        </w:rPr>
      </w:pPr>
      <w:r>
        <w:rPr>
          <w:color w:val="000000" w:themeColor="text1"/>
        </w:rPr>
        <w:t>Das nächste Kapitel des Buches ist  das Quiz. H</w:t>
      </w:r>
      <w:r w:rsidR="00DD2DB0">
        <w:rPr>
          <w:color w:val="000000" w:themeColor="text1"/>
        </w:rPr>
        <w:t>ier wird dem Benutzer die Möglichkeit geg</w:t>
      </w:r>
      <w:r w:rsidR="00DD2DB0">
        <w:rPr>
          <w:color w:val="000000" w:themeColor="text1"/>
        </w:rPr>
        <w:t>e</w:t>
      </w:r>
      <w:r w:rsidR="00DD2DB0">
        <w:rPr>
          <w:color w:val="000000" w:themeColor="text1"/>
        </w:rPr>
        <w:t xml:space="preserve">ben, sich bezüglich der zuvor vermittelten Inhalte eines kleinen Wissenstests zu unterziehen. </w:t>
      </w:r>
    </w:p>
    <w:p w:rsidR="00535685" w:rsidRPr="00535685" w:rsidRDefault="00535685" w:rsidP="00227CE1">
      <w:pPr>
        <w:rPr>
          <w:color w:val="000000" w:themeColor="text1"/>
        </w:rPr>
      </w:pPr>
      <w:r>
        <w:rPr>
          <w:color w:val="000000" w:themeColor="text1"/>
        </w:rPr>
        <w:t>Anschließend folgt ein Impressum mit Adresse des Seiteninhabers und rechtlichen Hinwe</w:t>
      </w:r>
      <w:r>
        <w:rPr>
          <w:color w:val="000000" w:themeColor="text1"/>
        </w:rPr>
        <w:t>i</w:t>
      </w:r>
      <w:r>
        <w:rPr>
          <w:color w:val="000000" w:themeColor="text1"/>
        </w:rPr>
        <w:t>sen.</w:t>
      </w:r>
    </w:p>
    <w:p w:rsidR="004834F5" w:rsidRDefault="00F8568A" w:rsidP="004834F5">
      <w:pPr>
        <w:pStyle w:val="berschrift2"/>
      </w:pPr>
      <w:bookmarkStart w:id="8" w:name="_Toc302597070"/>
      <w:r>
        <w:t>Farbkonzept</w:t>
      </w:r>
      <w:bookmarkEnd w:id="8"/>
    </w:p>
    <w:p w:rsidR="004834F5" w:rsidRPr="004834F5" w:rsidRDefault="004834F5" w:rsidP="004834F5">
      <w:r>
        <w:t>Da die Entscheidung auf das Thema „Bahamas“ gefallen ist, stellt sich nun die Frage nach dem geeigneten Farbschema. Das Design der Website lebt vor allem von stimmigen räuml</w:t>
      </w:r>
      <w:r>
        <w:t>i</w:t>
      </w:r>
      <w:r>
        <w:t>chen Proportionen und zum Thema passenden Farben. Bestimmte Assoziationen und Em</w:t>
      </w:r>
      <w:r>
        <w:t>p</w:t>
      </w:r>
      <w:r>
        <w:t>findungen werden mit Farben verbunden. Da die Bahamas Inseln in der Karibik sind, ist es unsere Intention, den Eindruck von Sonne, Strand und Meer zu vermitteln. Daher fällt die Wahl auf die folgenden Farben:</w:t>
      </w:r>
    </w:p>
    <w:p w:rsidR="004834F5" w:rsidRDefault="004834F5" w:rsidP="004834F5">
      <w:pPr>
        <w:keepNext/>
        <w:jc w:val="center"/>
      </w:pPr>
      <w:r>
        <w:rPr>
          <w:noProof/>
          <w:lang w:eastAsia="de-DE"/>
        </w:rPr>
        <w:drawing>
          <wp:inline distT="0" distB="0" distL="0" distR="0">
            <wp:extent cx="3432810" cy="2567940"/>
            <wp:effectExtent l="19050" t="0" r="0" b="0"/>
            <wp:docPr id="16" name="Grafik 10" descr="farb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rbplan.jpg"/>
                    <pic:cNvPicPr/>
                  </pic:nvPicPr>
                  <pic:blipFill>
                    <a:blip r:embed="rId15" cstate="print"/>
                    <a:stretch>
                      <a:fillRect/>
                    </a:stretch>
                  </pic:blipFill>
                  <pic:spPr>
                    <a:xfrm>
                      <a:off x="0" y="0"/>
                      <a:ext cx="3432810" cy="2567940"/>
                    </a:xfrm>
                    <a:prstGeom prst="rect">
                      <a:avLst/>
                    </a:prstGeom>
                  </pic:spPr>
                </pic:pic>
              </a:graphicData>
            </a:graphic>
          </wp:inline>
        </w:drawing>
      </w:r>
    </w:p>
    <w:p w:rsidR="004834F5" w:rsidRDefault="004834F5" w:rsidP="004834F5">
      <w:pPr>
        <w:pStyle w:val="Beschriftung"/>
        <w:jc w:val="center"/>
      </w:pPr>
      <w:r>
        <w:t xml:space="preserve">Abbildung </w:t>
      </w:r>
      <w:fldSimple w:instr=" SEQ Abbildung \* ARABIC ">
        <w:r w:rsidR="00DD2DB0">
          <w:rPr>
            <w:noProof/>
          </w:rPr>
          <w:t>4</w:t>
        </w:r>
      </w:fldSimple>
      <w:r>
        <w:t>: Grober Farbentwurf, auf Basis des Scribbles</w:t>
      </w:r>
    </w:p>
    <w:p w:rsidR="004834F5" w:rsidRPr="004834F5" w:rsidRDefault="004834F5" w:rsidP="004834F5"/>
    <w:p w:rsidR="0053562E" w:rsidRDefault="00C505F4" w:rsidP="00040966">
      <w:r>
        <w:t>Die Grundfarbe ist ein zurückhaltendes Ocker, die Farbe von Sand und eben von altem P</w:t>
      </w:r>
      <w:r>
        <w:t>a</w:t>
      </w:r>
      <w:r>
        <w:t>pier. Darauf aufbauend werden die Farben der bahamaischen Flagge verwendet: Das Ora</w:t>
      </w:r>
      <w:r>
        <w:t>n</w:t>
      </w:r>
      <w:r>
        <w:lastRenderedPageBreak/>
        <w:t xml:space="preserve">ge erinnert an die Farbe der Sonne und </w:t>
      </w:r>
      <w:r w:rsidR="00040966">
        <w:t>hat dadurch eine heitere und auflockernde Wirkung. Blau gilt als Farbe der Ferne</w:t>
      </w:r>
      <w:r w:rsidR="0078155C">
        <w:t xml:space="preserve"> und</w:t>
      </w:r>
      <w:r w:rsidR="00040966">
        <w:t xml:space="preserve"> der Weite und wird mit Himmel sowie Wasser assoziiert. Wie aus der Auflistung der für die Website zu verwendenden Farbtöne in „Kuler“ leicht zu erkennen ist, wird stark in Richtung der rot-bräunlichen Farbtöne gewichtet. </w:t>
      </w:r>
    </w:p>
    <w:p w:rsidR="00F63CA1" w:rsidRDefault="00F63CA1" w:rsidP="0053562E">
      <w:pPr>
        <w:keepNext/>
        <w:jc w:val="center"/>
      </w:pPr>
      <w:r>
        <w:rPr>
          <w:noProof/>
          <w:lang w:eastAsia="de-DE"/>
        </w:rPr>
        <w:drawing>
          <wp:inline distT="0" distB="0" distL="0" distR="0">
            <wp:extent cx="4773930" cy="2250394"/>
            <wp:effectExtent l="19050" t="0" r="7620" b="0"/>
            <wp:docPr id="10" name="Grafik 1" descr="ku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ler.jpg"/>
                    <pic:cNvPicPr/>
                  </pic:nvPicPr>
                  <pic:blipFill>
                    <a:blip r:embed="rId16" cstate="print"/>
                    <a:stretch>
                      <a:fillRect/>
                    </a:stretch>
                  </pic:blipFill>
                  <pic:spPr>
                    <a:xfrm>
                      <a:off x="0" y="0"/>
                      <a:ext cx="4773930" cy="2250394"/>
                    </a:xfrm>
                    <a:prstGeom prst="rect">
                      <a:avLst/>
                    </a:prstGeom>
                  </pic:spPr>
                </pic:pic>
              </a:graphicData>
            </a:graphic>
          </wp:inline>
        </w:drawing>
      </w:r>
    </w:p>
    <w:p w:rsidR="00F63CA1" w:rsidRDefault="00F63CA1" w:rsidP="0053562E">
      <w:pPr>
        <w:pStyle w:val="Beschriftung"/>
        <w:jc w:val="center"/>
      </w:pPr>
      <w:r>
        <w:t xml:space="preserve">Abbildung </w:t>
      </w:r>
      <w:fldSimple w:instr=" SEQ Abbildung \* ARABIC ">
        <w:r w:rsidR="00DD2DB0">
          <w:rPr>
            <w:noProof/>
          </w:rPr>
          <w:t>5</w:t>
        </w:r>
      </w:fldSimple>
      <w:r>
        <w:t>: Darstellung des Farbschemas in „Kuler“</w:t>
      </w:r>
    </w:p>
    <w:p w:rsidR="0078155C" w:rsidRDefault="0053562E" w:rsidP="0078155C">
      <w:r w:rsidRPr="00D71A3F">
        <w:t>Durch d</w:t>
      </w:r>
      <w:r w:rsidR="0078155C">
        <w:t>eren</w:t>
      </w:r>
      <w:r w:rsidRPr="00D71A3F">
        <w:t xml:space="preserve"> farbliche Nähe wird ein zusammengehöriges und harmonisches Gesamtbild </w:t>
      </w:r>
      <w:r>
        <w:t xml:space="preserve">geschaffen. </w:t>
      </w:r>
      <w:r w:rsidR="0078155C" w:rsidRPr="00D71A3F">
        <w:t xml:space="preserve">Die Farben </w:t>
      </w:r>
      <w:r w:rsidR="0078155C">
        <w:t xml:space="preserve">Orange, Ocker und Braun </w:t>
      </w:r>
      <w:r w:rsidR="0078155C" w:rsidRPr="00D71A3F">
        <w:t>ergänzen sich gerade zu gegenseitig</w:t>
      </w:r>
      <w:r w:rsidR="0078155C">
        <w:t xml:space="preserve">, wie auch aus der </w:t>
      </w:r>
      <w:r w:rsidR="005966C6">
        <w:t>Symmetrie der</w:t>
      </w:r>
      <w:r w:rsidR="0078155C">
        <w:t xml:space="preserve"> Verteilung im Farbkreis ersichtlich wird. </w:t>
      </w:r>
    </w:p>
    <w:p w:rsidR="00652532" w:rsidRDefault="0078155C" w:rsidP="006F4735">
      <w:r>
        <w:t xml:space="preserve">Der </w:t>
      </w:r>
      <w:r w:rsidR="005966C6">
        <w:t>bewusste</w:t>
      </w:r>
      <w:r w:rsidR="0053562E">
        <w:t xml:space="preserve"> Einsatz des Komplementärkontrastes mithilfe der Farbe Blau</w:t>
      </w:r>
      <w:r>
        <w:t>, zum Beispiel in der Navigationsleiste,</w:t>
      </w:r>
      <w:r w:rsidR="0053562E">
        <w:t xml:space="preserve"> </w:t>
      </w:r>
      <w:r>
        <w:t>setzt darüber hinaus schmückende</w:t>
      </w:r>
      <w:r w:rsidR="0053562E">
        <w:t xml:space="preserve"> Akzente</w:t>
      </w:r>
      <w:r>
        <w:t xml:space="preserve">. </w:t>
      </w:r>
      <w:r w:rsidR="00D71A3F" w:rsidRPr="00D71A3F">
        <w:t>Es</w:t>
      </w:r>
      <w:r w:rsidR="00F63CA1">
        <w:t xml:space="preserve"> sollen</w:t>
      </w:r>
      <w:r w:rsidR="00D71A3F" w:rsidRPr="00D71A3F">
        <w:t xml:space="preserve"> deutliche, j</w:t>
      </w:r>
      <w:r w:rsidR="00D71A3F" w:rsidRPr="00D71A3F">
        <w:t>e</w:t>
      </w:r>
      <w:r w:rsidR="00D71A3F" w:rsidRPr="00D71A3F">
        <w:t xml:space="preserve">doch nicht zu extreme Farbkontraste zwischen Vorder- und Hintergrund </w:t>
      </w:r>
      <w:r w:rsidR="00F63CA1">
        <w:t>herrschen. O</w:t>
      </w:r>
      <w:r w:rsidR="00D71A3F" w:rsidRPr="00D71A3F">
        <w:t xml:space="preserve">bwohl die Liste der eingesetzten Farben relativ lang ausfällt, wirkt </w:t>
      </w:r>
      <w:r w:rsidR="00F63CA1">
        <w:t>deren Kombination</w:t>
      </w:r>
      <w:r w:rsidR="00D71A3F" w:rsidRPr="00D71A3F">
        <w:t xml:space="preserve"> </w:t>
      </w:r>
      <w:r w:rsidR="00F63CA1">
        <w:t xml:space="preserve">weder </w:t>
      </w:r>
      <w:r w:rsidR="0053562E">
        <w:t xml:space="preserve">zu </w:t>
      </w:r>
      <w:r w:rsidR="00F63CA1">
        <w:t>bunt noch überladen.</w:t>
      </w:r>
      <w:r w:rsidR="00D71A3F" w:rsidRPr="00D71A3F">
        <w:t xml:space="preserve"> </w:t>
      </w:r>
      <w:r w:rsidR="005966C6">
        <w:t>Die verwendete Farbkombination (Blau: Himmel, Gold: Sonne, Braun: Erde) ist in dieser Form in der freien Natur ubiquitär, somit wird auf Anhieb ein Vertrauter Eindruck erweckt.</w:t>
      </w:r>
    </w:p>
    <w:p w:rsidR="00652532" w:rsidRDefault="00652532" w:rsidP="00F63CA1"/>
    <w:p w:rsidR="004834F5" w:rsidRDefault="004834F5" w:rsidP="004834F5">
      <w:pPr>
        <w:keepNext/>
        <w:jc w:val="center"/>
      </w:pPr>
      <w:r>
        <w:rPr>
          <w:noProof/>
          <w:lang w:eastAsia="de-DE"/>
        </w:rPr>
        <w:lastRenderedPageBreak/>
        <w:drawing>
          <wp:inline distT="0" distB="0" distL="0" distR="0">
            <wp:extent cx="3997584" cy="3276600"/>
            <wp:effectExtent l="19050" t="0" r="2916" b="0"/>
            <wp:docPr id="15" name="Grafik 12" descr="bah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hamas.jpg"/>
                    <pic:cNvPicPr/>
                  </pic:nvPicPr>
                  <pic:blipFill>
                    <a:blip r:embed="rId17" cstate="print"/>
                    <a:stretch>
                      <a:fillRect/>
                    </a:stretch>
                  </pic:blipFill>
                  <pic:spPr>
                    <a:xfrm>
                      <a:off x="0" y="0"/>
                      <a:ext cx="4002273" cy="3280443"/>
                    </a:xfrm>
                    <a:prstGeom prst="rect">
                      <a:avLst/>
                    </a:prstGeom>
                  </pic:spPr>
                </pic:pic>
              </a:graphicData>
            </a:graphic>
          </wp:inline>
        </w:drawing>
      </w:r>
    </w:p>
    <w:p w:rsidR="004834F5" w:rsidRDefault="004834F5" w:rsidP="004834F5">
      <w:pPr>
        <w:pStyle w:val="Beschriftung"/>
        <w:jc w:val="center"/>
      </w:pPr>
      <w:r>
        <w:t xml:space="preserve">Abbildung </w:t>
      </w:r>
      <w:fldSimple w:instr=" SEQ Abbildung \* ARABIC ">
        <w:r w:rsidR="00DD2DB0">
          <w:rPr>
            <w:noProof/>
          </w:rPr>
          <w:t>6</w:t>
        </w:r>
      </w:fldSimple>
      <w:r>
        <w:t>:</w:t>
      </w:r>
      <w:r w:rsidR="0053562E">
        <w:t xml:space="preserve"> Finales Design: Umsetzung des </w:t>
      </w:r>
      <w:r>
        <w:t>Farbkonzept</w:t>
      </w:r>
      <w:r w:rsidR="0053562E">
        <w:t>es</w:t>
      </w:r>
      <w:r>
        <w:t xml:space="preserve"> </w:t>
      </w:r>
      <w:r w:rsidR="0053562E">
        <w:t xml:space="preserve">auf </w:t>
      </w:r>
      <w:r>
        <w:t>der Startseite</w:t>
      </w:r>
    </w:p>
    <w:p w:rsidR="004834F5" w:rsidRDefault="004834F5" w:rsidP="00F63CA1"/>
    <w:p w:rsidR="00D71A3F" w:rsidRPr="00D71A3F" w:rsidRDefault="00D71A3F" w:rsidP="00D71A3F"/>
    <w:p w:rsidR="00227CE1" w:rsidRDefault="00227CE1" w:rsidP="00227CE1">
      <w:pPr>
        <w:pStyle w:val="berschrift2"/>
      </w:pPr>
      <w:bookmarkStart w:id="9" w:name="_Toc302597071"/>
      <w:r>
        <w:t>Schriftbild</w:t>
      </w:r>
      <w:bookmarkEnd w:id="9"/>
    </w:p>
    <w:p w:rsidR="00D71A3F" w:rsidRPr="00D71A3F" w:rsidRDefault="00D71A3F" w:rsidP="00D71A3F"/>
    <w:p w:rsidR="0053562E" w:rsidRDefault="00227CE1" w:rsidP="005966C6">
      <w:pPr>
        <w:keepNext/>
        <w:jc w:val="center"/>
      </w:pPr>
      <w:r w:rsidRPr="00227CE1">
        <w:rPr>
          <w:noProof/>
          <w:lang w:eastAsia="de-DE"/>
        </w:rPr>
        <w:drawing>
          <wp:inline distT="0" distB="0" distL="0" distR="0">
            <wp:extent cx="5074920" cy="1013460"/>
            <wp:effectExtent l="19050" t="0" r="0" b="0"/>
            <wp:docPr id="9" name="Grafik 2" descr="Courier_Schriftm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ier_Schriftmuster.png"/>
                    <pic:cNvPicPr/>
                  </pic:nvPicPr>
                  <pic:blipFill>
                    <a:blip r:embed="rId18" cstate="print"/>
                    <a:stretch>
                      <a:fillRect/>
                    </a:stretch>
                  </pic:blipFill>
                  <pic:spPr>
                    <a:xfrm>
                      <a:off x="0" y="0"/>
                      <a:ext cx="5074920" cy="1013460"/>
                    </a:xfrm>
                    <a:prstGeom prst="rect">
                      <a:avLst/>
                    </a:prstGeom>
                  </pic:spPr>
                </pic:pic>
              </a:graphicData>
            </a:graphic>
          </wp:inline>
        </w:drawing>
      </w:r>
    </w:p>
    <w:p w:rsidR="00D71A3F" w:rsidRDefault="0053562E" w:rsidP="005966C6">
      <w:pPr>
        <w:pStyle w:val="Beschriftung"/>
        <w:jc w:val="center"/>
      </w:pPr>
      <w:r>
        <w:t xml:space="preserve">Abbildung </w:t>
      </w:r>
      <w:fldSimple w:instr=" SEQ Abbildung \* ARABIC ">
        <w:r w:rsidR="00DD2DB0">
          <w:rPr>
            <w:noProof/>
          </w:rPr>
          <w:t>7</w:t>
        </w:r>
      </w:fldSimple>
      <w:r>
        <w:t>: Schriftmuster von „Courier New“</w:t>
      </w:r>
    </w:p>
    <w:p w:rsidR="0053562E" w:rsidRDefault="0053562E" w:rsidP="0053562E"/>
    <w:p w:rsidR="0053562E" w:rsidRPr="0053562E" w:rsidRDefault="0053562E" w:rsidP="0053562E">
      <w:r>
        <w:t xml:space="preserve">Über die gesamte Webseite hinweg wurde nur eine Schriftart verwendet: „Courier New“. Sie gehört zu den websicheren, auf den meisten gängigen Computern vorhandenen Schriftarten. Die Wahl fällt auf Courier New, da früher viel auf analogen Schreibmaschinen zum Einsatz kam und somit sehr gut zum </w:t>
      </w:r>
      <w:r w:rsidR="0078155C">
        <w:t xml:space="preserve">Ringbuch </w:t>
      </w:r>
      <w:r>
        <w:t>passt.</w:t>
      </w:r>
    </w:p>
    <w:p w:rsidR="0053562E" w:rsidRPr="006D7205" w:rsidRDefault="0053562E" w:rsidP="006D7205"/>
    <w:p w:rsidR="006D7205" w:rsidRDefault="006D7205" w:rsidP="006D7205">
      <w:pPr>
        <w:pStyle w:val="berschrift1"/>
      </w:pPr>
      <w:bookmarkStart w:id="10" w:name="_Toc302597072"/>
      <w:r>
        <w:t>Vorgehensweise</w:t>
      </w:r>
      <w:bookmarkEnd w:id="10"/>
    </w:p>
    <w:p w:rsidR="006D7205" w:rsidRPr="003726E4" w:rsidRDefault="006D7205" w:rsidP="006D7205">
      <w:pPr>
        <w:rPr>
          <w:color w:val="C0504D" w:themeColor="accent2"/>
        </w:rPr>
      </w:pPr>
      <w:r w:rsidRPr="003726E4">
        <w:rPr>
          <w:color w:val="C0504D" w:themeColor="accent2"/>
        </w:rPr>
        <w:t xml:space="preserve">Ausführliche Beschreibung und Begründung </w:t>
      </w:r>
    </w:p>
    <w:p w:rsidR="001B3EE2" w:rsidRDefault="001B3EE2" w:rsidP="006D7205"/>
    <w:p w:rsidR="001B3EE2" w:rsidRDefault="001B3EE2" w:rsidP="001B3EE2"/>
    <w:p w:rsidR="001B3EE2" w:rsidRPr="003726E4" w:rsidRDefault="001B3EE2" w:rsidP="001B3EE2">
      <w:pPr>
        <w:rPr>
          <w:color w:val="9BBB59" w:themeColor="accent3"/>
        </w:rPr>
      </w:pPr>
      <w:r w:rsidRPr="003726E4">
        <w:rPr>
          <w:color w:val="9BBB59" w:themeColor="accent3"/>
        </w:rPr>
        <w:t>04.08.2011:</w:t>
      </w:r>
    </w:p>
    <w:p w:rsidR="001B3EE2" w:rsidRPr="00C1186F" w:rsidRDefault="001B3EE2" w:rsidP="001B3EE2">
      <w:pPr>
        <w:pStyle w:val="Listenabsatz"/>
        <w:numPr>
          <w:ilvl w:val="0"/>
          <w:numId w:val="6"/>
        </w:numPr>
        <w:spacing w:line="276" w:lineRule="auto"/>
        <w:jc w:val="left"/>
        <w:rPr>
          <w:color w:val="9BBB59" w:themeColor="accent3"/>
        </w:rPr>
      </w:pPr>
      <w:r w:rsidRPr="00C1186F">
        <w:rPr>
          <w:color w:val="9BBB59" w:themeColor="accent3"/>
        </w:rPr>
        <w:t>Empfang der Aufgabe &amp; Gruppenbildung</w:t>
      </w:r>
    </w:p>
    <w:p w:rsidR="001B3EE2" w:rsidRPr="00C1186F" w:rsidRDefault="001B3EE2" w:rsidP="001B3EE2">
      <w:pPr>
        <w:pStyle w:val="Listenabsatz"/>
        <w:numPr>
          <w:ilvl w:val="0"/>
          <w:numId w:val="6"/>
        </w:numPr>
        <w:spacing w:line="276" w:lineRule="auto"/>
        <w:jc w:val="left"/>
        <w:rPr>
          <w:color w:val="9BBB59" w:themeColor="accent3"/>
        </w:rPr>
      </w:pPr>
      <w:r w:rsidRPr="00C1186F">
        <w:rPr>
          <w:color w:val="9BBB59" w:themeColor="accent3"/>
        </w:rPr>
        <w:t>Absprache über das weitere Vorgehen bis Samstag, 06.08.2011:</w:t>
      </w:r>
    </w:p>
    <w:p w:rsidR="001B3EE2" w:rsidRPr="00C1186F" w:rsidRDefault="001B3EE2" w:rsidP="001B3EE2">
      <w:pPr>
        <w:pStyle w:val="Listenabsatz"/>
        <w:numPr>
          <w:ilvl w:val="1"/>
          <w:numId w:val="6"/>
        </w:numPr>
        <w:spacing w:line="276" w:lineRule="auto"/>
        <w:jc w:val="left"/>
        <w:rPr>
          <w:color w:val="9BBB59" w:themeColor="accent3"/>
        </w:rPr>
      </w:pPr>
      <w:r w:rsidRPr="00C1186F">
        <w:rPr>
          <w:color w:val="9BBB59" w:themeColor="accent3"/>
        </w:rPr>
        <w:t>Jeder: 2 Themenvorschläge (1 Film, 1 Karibikstaat)</w:t>
      </w:r>
    </w:p>
    <w:p w:rsidR="001B3EE2" w:rsidRPr="00C1186F" w:rsidRDefault="001B3EE2" w:rsidP="001B3EE2">
      <w:pPr>
        <w:pStyle w:val="Listenabsatz"/>
        <w:numPr>
          <w:ilvl w:val="1"/>
          <w:numId w:val="6"/>
        </w:numPr>
        <w:spacing w:line="276" w:lineRule="auto"/>
        <w:jc w:val="left"/>
        <w:rPr>
          <w:color w:val="9BBB59" w:themeColor="accent3"/>
        </w:rPr>
      </w:pPr>
      <w:r w:rsidRPr="00C1186F">
        <w:rPr>
          <w:color w:val="9BBB59" w:themeColor="accent3"/>
        </w:rPr>
        <w:t>Kai: Herausarbeiten der technischen Anforderungen an die Homepage</w:t>
      </w:r>
    </w:p>
    <w:p w:rsidR="001B3EE2" w:rsidRPr="00C1186F" w:rsidRDefault="001B3EE2" w:rsidP="001B3EE2">
      <w:pPr>
        <w:pStyle w:val="Listenabsatz"/>
        <w:numPr>
          <w:ilvl w:val="1"/>
          <w:numId w:val="6"/>
        </w:numPr>
        <w:spacing w:line="276" w:lineRule="auto"/>
        <w:jc w:val="left"/>
        <w:rPr>
          <w:color w:val="9BBB59" w:themeColor="accent3"/>
        </w:rPr>
      </w:pPr>
      <w:r w:rsidRPr="00C1186F">
        <w:rPr>
          <w:color w:val="9BBB59" w:themeColor="accent3"/>
        </w:rPr>
        <w:t>Oliver: Herausarbeiten der Anforderungen an Design/Usability</w:t>
      </w:r>
    </w:p>
    <w:p w:rsidR="001B3EE2" w:rsidRPr="00C1186F" w:rsidRDefault="001B3EE2" w:rsidP="001B3EE2">
      <w:pPr>
        <w:pStyle w:val="Listenabsatz"/>
        <w:numPr>
          <w:ilvl w:val="1"/>
          <w:numId w:val="6"/>
        </w:numPr>
        <w:spacing w:line="276" w:lineRule="auto"/>
        <w:jc w:val="left"/>
        <w:rPr>
          <w:color w:val="9BBB59" w:themeColor="accent3"/>
        </w:rPr>
      </w:pPr>
      <w:r w:rsidRPr="00C1186F">
        <w:rPr>
          <w:color w:val="9BBB59" w:themeColor="accent3"/>
        </w:rPr>
        <w:t>Kai: Bereitstellung eines Projektplanes und Eintragungen der ersten Meile</w:t>
      </w:r>
      <w:r w:rsidRPr="00C1186F">
        <w:rPr>
          <w:color w:val="9BBB59" w:themeColor="accent3"/>
        </w:rPr>
        <w:t>n</w:t>
      </w:r>
      <w:r w:rsidRPr="00C1186F">
        <w:rPr>
          <w:color w:val="9BBB59" w:themeColor="accent3"/>
        </w:rPr>
        <w:t>steine</w:t>
      </w:r>
    </w:p>
    <w:p w:rsidR="001B3EE2" w:rsidRPr="00C1186F" w:rsidRDefault="001B3EE2" w:rsidP="001B3EE2">
      <w:pPr>
        <w:pStyle w:val="Listenabsatz"/>
        <w:numPr>
          <w:ilvl w:val="1"/>
          <w:numId w:val="6"/>
        </w:numPr>
        <w:spacing w:line="276" w:lineRule="auto"/>
        <w:jc w:val="left"/>
        <w:rPr>
          <w:color w:val="9BBB59" w:themeColor="accent3"/>
        </w:rPr>
      </w:pPr>
      <w:r w:rsidRPr="00C1186F">
        <w:rPr>
          <w:color w:val="9BBB59" w:themeColor="accent3"/>
        </w:rPr>
        <w:t>Oliver: Beginn der Dokumentation</w:t>
      </w:r>
    </w:p>
    <w:p w:rsidR="001B3EE2" w:rsidRPr="00C1186F" w:rsidRDefault="001B3EE2" w:rsidP="001B3EE2">
      <w:pPr>
        <w:pStyle w:val="Listenabsatz"/>
        <w:numPr>
          <w:ilvl w:val="1"/>
          <w:numId w:val="6"/>
        </w:numPr>
        <w:spacing w:line="276" w:lineRule="auto"/>
        <w:jc w:val="left"/>
        <w:rPr>
          <w:color w:val="9BBB59" w:themeColor="accent3"/>
        </w:rPr>
      </w:pPr>
      <w:r w:rsidRPr="00C1186F">
        <w:rPr>
          <w:color w:val="9BBB59" w:themeColor="accent3"/>
        </w:rPr>
        <w:t>Kai: Vorbereitung der IDE und Git als Versionsverwaltungssystem</w:t>
      </w:r>
    </w:p>
    <w:p w:rsidR="001B3EE2" w:rsidRPr="00C1186F" w:rsidRDefault="001B3EE2" w:rsidP="001B3EE2">
      <w:pPr>
        <w:pStyle w:val="Listenabsatz"/>
        <w:numPr>
          <w:ilvl w:val="1"/>
          <w:numId w:val="6"/>
        </w:numPr>
        <w:spacing w:line="276" w:lineRule="auto"/>
        <w:jc w:val="left"/>
        <w:rPr>
          <w:color w:val="9BBB59" w:themeColor="accent3"/>
        </w:rPr>
      </w:pPr>
      <w:r w:rsidRPr="00C1186F">
        <w:rPr>
          <w:color w:val="9BBB59" w:themeColor="accent3"/>
        </w:rPr>
        <w:t>Oliver: Bereitstellung von Validatoren</w:t>
      </w:r>
    </w:p>
    <w:p w:rsidR="00851E1B" w:rsidRPr="001C5D54" w:rsidRDefault="00851E1B" w:rsidP="00851E1B">
      <w:pPr>
        <w:spacing w:line="276" w:lineRule="auto"/>
        <w:jc w:val="left"/>
        <w:rPr>
          <w:color w:val="000000" w:themeColor="text1"/>
        </w:rPr>
      </w:pPr>
      <w:r w:rsidRPr="001C5D54">
        <w:rPr>
          <w:color w:val="000000" w:themeColor="text1"/>
        </w:rPr>
        <w:t xml:space="preserve">Zunächst </w:t>
      </w:r>
      <w:r w:rsidR="00535685" w:rsidRPr="001C5D54">
        <w:rPr>
          <w:color w:val="000000" w:themeColor="text1"/>
        </w:rPr>
        <w:t xml:space="preserve">Unmittelbar nach </w:t>
      </w:r>
      <w:r w:rsidR="001C5D54" w:rsidRPr="001C5D54">
        <w:rPr>
          <w:color w:val="000000" w:themeColor="text1"/>
        </w:rPr>
        <w:t xml:space="preserve">Teamfindung und </w:t>
      </w:r>
      <w:r w:rsidR="00535685" w:rsidRPr="001C5D54">
        <w:rPr>
          <w:color w:val="000000" w:themeColor="text1"/>
        </w:rPr>
        <w:t xml:space="preserve">Empfang der Aufgabenstellung wird </w:t>
      </w:r>
      <w:r w:rsidRPr="001C5D54">
        <w:rPr>
          <w:color w:val="000000" w:themeColor="text1"/>
        </w:rPr>
        <w:t>eine A</w:t>
      </w:r>
      <w:r w:rsidRPr="001C5D54">
        <w:rPr>
          <w:color w:val="000000" w:themeColor="text1"/>
        </w:rPr>
        <w:t>b</w:t>
      </w:r>
      <w:r w:rsidRPr="001C5D54">
        <w:rPr>
          <w:color w:val="000000" w:themeColor="text1"/>
        </w:rPr>
        <w:t>sprache bezüglich des weit</w:t>
      </w:r>
      <w:r w:rsidRPr="001C5D54">
        <w:rPr>
          <w:color w:val="000000" w:themeColor="text1"/>
        </w:rPr>
        <w:t>e</w:t>
      </w:r>
      <w:r w:rsidRPr="001C5D54">
        <w:rPr>
          <w:color w:val="000000" w:themeColor="text1"/>
        </w:rPr>
        <w:t xml:space="preserve">ren Vorgehens bis zum Samstag, den 6.8.2011 getroffen: Es </w:t>
      </w:r>
      <w:r w:rsidR="00535685" w:rsidRPr="001C5D54">
        <w:rPr>
          <w:color w:val="000000" w:themeColor="text1"/>
        </w:rPr>
        <w:t>wird</w:t>
      </w:r>
      <w:r w:rsidRPr="001C5D54">
        <w:rPr>
          <w:color w:val="000000" w:themeColor="text1"/>
        </w:rPr>
        <w:t xml:space="preserve"> vereinbart, </w:t>
      </w:r>
      <w:r w:rsidR="001C5D54" w:rsidRPr="001C5D54">
        <w:rPr>
          <w:color w:val="000000" w:themeColor="text1"/>
        </w:rPr>
        <w:t>dass jedes Teammitglied dem jeweils anderen zwei</w:t>
      </w:r>
      <w:r w:rsidRPr="001C5D54">
        <w:rPr>
          <w:color w:val="000000" w:themeColor="text1"/>
        </w:rPr>
        <w:t xml:space="preserve"> </w:t>
      </w:r>
      <w:r w:rsidR="001C5D54" w:rsidRPr="001C5D54">
        <w:rPr>
          <w:color w:val="000000" w:themeColor="text1"/>
        </w:rPr>
        <w:t xml:space="preserve">zuvor erdachte </w:t>
      </w:r>
      <w:r w:rsidRPr="001C5D54">
        <w:rPr>
          <w:color w:val="000000" w:themeColor="text1"/>
        </w:rPr>
        <w:t xml:space="preserve">Themen vorschlägt, zu jeweils einem Film und zu einem Karibikstaat. </w:t>
      </w:r>
      <w:r w:rsidR="001C5D54" w:rsidRPr="001C5D54">
        <w:rPr>
          <w:color w:val="000000" w:themeColor="text1"/>
        </w:rPr>
        <w:t xml:space="preserve">Darüber hinaus bekommt </w:t>
      </w:r>
      <w:r w:rsidRPr="001C5D54">
        <w:rPr>
          <w:color w:val="000000" w:themeColor="text1"/>
        </w:rPr>
        <w:t>Kai die Aufgabe, die Technischen Anforderungen an die Homepage herauszuarbeiten, einen Projektplan bereitzustel</w:t>
      </w:r>
      <w:r w:rsidR="001C5D54" w:rsidRPr="001C5D54">
        <w:rPr>
          <w:color w:val="000000" w:themeColor="text1"/>
        </w:rPr>
        <w:t xml:space="preserve">len und in diesen bereits die ungefähren Termine </w:t>
      </w:r>
      <w:r w:rsidRPr="001C5D54">
        <w:rPr>
          <w:color w:val="000000" w:themeColor="text1"/>
        </w:rPr>
        <w:t>der Meilensteine einzutragen</w:t>
      </w:r>
      <w:r w:rsidR="001C5D54" w:rsidRPr="001C5D54">
        <w:rPr>
          <w:color w:val="000000" w:themeColor="text1"/>
        </w:rPr>
        <w:t>.</w:t>
      </w:r>
      <w:r w:rsidRPr="001C5D54">
        <w:rPr>
          <w:color w:val="000000" w:themeColor="text1"/>
        </w:rPr>
        <w:t xml:space="preserve"> </w:t>
      </w:r>
      <w:r w:rsidR="001C5D54" w:rsidRPr="001C5D54">
        <w:rPr>
          <w:color w:val="000000" w:themeColor="text1"/>
        </w:rPr>
        <w:t>Außerdem befasst er sich bis dahin mit der Bereitstellung des</w:t>
      </w:r>
      <w:r w:rsidRPr="001C5D54">
        <w:rPr>
          <w:color w:val="000000" w:themeColor="text1"/>
        </w:rPr>
        <w:t xml:space="preserve"> Versionsverwa</w:t>
      </w:r>
      <w:r w:rsidRPr="001C5D54">
        <w:rPr>
          <w:color w:val="000000" w:themeColor="text1"/>
        </w:rPr>
        <w:t>l</w:t>
      </w:r>
      <w:r w:rsidRPr="001C5D54">
        <w:rPr>
          <w:color w:val="000000" w:themeColor="text1"/>
        </w:rPr>
        <w:t>tungssystem / Repository „GITHUB“ für beide Teammitglieder</w:t>
      </w:r>
      <w:r w:rsidR="001C5D54" w:rsidRPr="001C5D54">
        <w:rPr>
          <w:color w:val="000000" w:themeColor="text1"/>
        </w:rPr>
        <w:t>.</w:t>
      </w:r>
      <w:r w:rsidRPr="001C5D54">
        <w:rPr>
          <w:color w:val="000000" w:themeColor="text1"/>
        </w:rPr>
        <w:t xml:space="preserve"> </w:t>
      </w:r>
    </w:p>
    <w:p w:rsidR="001B3EE2" w:rsidRPr="001C5D54" w:rsidRDefault="00851E1B" w:rsidP="001C5D54">
      <w:pPr>
        <w:spacing w:line="276" w:lineRule="auto"/>
        <w:jc w:val="left"/>
        <w:rPr>
          <w:color w:val="000000" w:themeColor="text1"/>
        </w:rPr>
      </w:pPr>
      <w:r w:rsidRPr="001C5D54">
        <w:rPr>
          <w:color w:val="000000" w:themeColor="text1"/>
        </w:rPr>
        <w:t>Oliver be</w:t>
      </w:r>
      <w:r w:rsidR="001C5D54" w:rsidRPr="001C5D54">
        <w:rPr>
          <w:color w:val="000000" w:themeColor="text1"/>
        </w:rPr>
        <w:t xml:space="preserve">kommt </w:t>
      </w:r>
      <w:r w:rsidRPr="001C5D54">
        <w:rPr>
          <w:color w:val="000000" w:themeColor="text1"/>
        </w:rPr>
        <w:t>die Aufgabe, die Anforderungen an Design / Usability herauszuarbeiten und zu konkretisieren, eine Vorlage für die Dokumentation aufzusetzen und eine Liste mit Validatoren für die verwendeten Sprachen aufzustellen.</w:t>
      </w:r>
    </w:p>
    <w:p w:rsidR="001C5D54" w:rsidRPr="001C5D54" w:rsidRDefault="00851E1B" w:rsidP="00851E1B">
      <w:pPr>
        <w:spacing w:line="276" w:lineRule="auto"/>
        <w:jc w:val="left"/>
        <w:rPr>
          <w:color w:val="000000" w:themeColor="text1"/>
        </w:rPr>
      </w:pPr>
      <w:r w:rsidRPr="001C5D54">
        <w:rPr>
          <w:color w:val="000000" w:themeColor="text1"/>
        </w:rPr>
        <w:t>Am 06.08.2011 w</w:t>
      </w:r>
      <w:r w:rsidR="001C5D54" w:rsidRPr="001C5D54">
        <w:rPr>
          <w:color w:val="000000" w:themeColor="text1"/>
        </w:rPr>
        <w:t>ird nach einer kurzen Präsentation der Ideen (V – die Besucher, Bah</w:t>
      </w:r>
      <w:r w:rsidR="001C5D54" w:rsidRPr="001C5D54">
        <w:rPr>
          <w:color w:val="000000" w:themeColor="text1"/>
        </w:rPr>
        <w:t>a</w:t>
      </w:r>
      <w:r w:rsidR="001C5D54" w:rsidRPr="001C5D54">
        <w:rPr>
          <w:color w:val="000000" w:themeColor="text1"/>
        </w:rPr>
        <w:t xml:space="preserve">mas, Barbados) der </w:t>
      </w:r>
      <w:r w:rsidRPr="001C5D54">
        <w:rPr>
          <w:color w:val="000000" w:themeColor="text1"/>
        </w:rPr>
        <w:t xml:space="preserve">Themenwunsch gemeinsam auf </w:t>
      </w:r>
      <w:r w:rsidR="001C5D54" w:rsidRPr="001C5D54">
        <w:rPr>
          <w:color w:val="000000" w:themeColor="text1"/>
        </w:rPr>
        <w:t>„</w:t>
      </w:r>
      <w:r w:rsidRPr="001C5D54">
        <w:rPr>
          <w:color w:val="000000" w:themeColor="text1"/>
        </w:rPr>
        <w:t>Bahamas</w:t>
      </w:r>
      <w:r w:rsidR="001C5D54" w:rsidRPr="001C5D54">
        <w:rPr>
          <w:color w:val="000000" w:themeColor="text1"/>
        </w:rPr>
        <w:t>“</w:t>
      </w:r>
      <w:r w:rsidRPr="001C5D54">
        <w:rPr>
          <w:color w:val="000000" w:themeColor="text1"/>
        </w:rPr>
        <w:t xml:space="preserve"> festgelegt</w:t>
      </w:r>
      <w:r w:rsidR="001C5D54" w:rsidRPr="001C5D54">
        <w:rPr>
          <w:color w:val="000000" w:themeColor="text1"/>
        </w:rPr>
        <w:t>.</w:t>
      </w:r>
    </w:p>
    <w:p w:rsidR="00C1186F" w:rsidRDefault="001C5D54" w:rsidP="00851E1B">
      <w:pPr>
        <w:spacing w:line="276" w:lineRule="auto"/>
        <w:jc w:val="left"/>
        <w:rPr>
          <w:color w:val="FF0000"/>
        </w:rPr>
      </w:pPr>
      <w:r w:rsidRPr="00652532">
        <w:t>Des</w:t>
      </w:r>
      <w:r w:rsidR="00851E1B" w:rsidRPr="00652532">
        <w:t>weiteren w</w:t>
      </w:r>
      <w:r w:rsidRPr="00652532">
        <w:t>e</w:t>
      </w:r>
      <w:r w:rsidR="00851E1B" w:rsidRPr="00652532">
        <w:t xml:space="preserve">rden die zu Verwendenden </w:t>
      </w:r>
      <w:r w:rsidRPr="00652532">
        <w:t>Websprachen</w:t>
      </w:r>
      <w:r w:rsidR="00851E1B" w:rsidRPr="00652532">
        <w:t xml:space="preserve"> festgelegt: XHTML 1.1, CSS2.1, </w:t>
      </w:r>
      <w:r w:rsidRPr="00652532">
        <w:t>J</w:t>
      </w:r>
      <w:r w:rsidR="00851E1B" w:rsidRPr="00652532">
        <w:t>a</w:t>
      </w:r>
      <w:r w:rsidR="00851E1B" w:rsidRPr="00652532">
        <w:t>vascript, XML, XSD, XSLT, XHTML</w:t>
      </w:r>
      <w:r w:rsidR="00C1186F" w:rsidRPr="00652532">
        <w:t>. Anschließend e</w:t>
      </w:r>
      <w:r w:rsidR="00652532" w:rsidRPr="00652532">
        <w:t>rfolgt</w:t>
      </w:r>
      <w:r w:rsidR="00C1186F" w:rsidRPr="00652532">
        <w:t xml:space="preserve"> eine Einarbeitungsphase in die Entwickungsumgebung Microsoft Visual Studio 2010 und die Vers</w:t>
      </w:r>
      <w:r w:rsidR="00C1186F" w:rsidRPr="00652532">
        <w:t>i</w:t>
      </w:r>
      <w:r w:rsidR="00C1186F" w:rsidRPr="00652532">
        <w:t>onsverwaltungsumgebung GITHUB. Hierbei handelt es sich um ein dezentrales Versionsverwaltung</w:t>
      </w:r>
      <w:r w:rsidR="00C1186F" w:rsidRPr="00652532">
        <w:t>s</w:t>
      </w:r>
      <w:r w:rsidR="00C1186F" w:rsidRPr="00652532">
        <w:t>system, bei dem jedes Teammitglied zu jeder Zeit über eine lokale Kopie der Gesamten Daten verfügt, um uneingeschränkt damit arbeiten zu können. Es w</w:t>
      </w:r>
      <w:r w:rsidR="00652532" w:rsidRPr="00652532">
        <w:t>ird</w:t>
      </w:r>
      <w:r w:rsidR="00C1186F" w:rsidRPr="00652532">
        <w:t xml:space="preserve"> </w:t>
      </w:r>
      <w:r w:rsidR="00652532" w:rsidRPr="00652532">
        <w:t>außerdem ein Test der</w:t>
      </w:r>
      <w:r w:rsidR="00C1186F" w:rsidRPr="00652532">
        <w:t xml:space="preserve"> Grundfun</w:t>
      </w:r>
      <w:r w:rsidR="00652532" w:rsidRPr="00652532">
        <w:t>ktionen</w:t>
      </w:r>
      <w:r w:rsidR="00C1186F" w:rsidRPr="00652532">
        <w:t xml:space="preserve"> </w:t>
      </w:r>
      <w:r w:rsidR="00652532" w:rsidRPr="00652532">
        <w:t>von GITHUB d</w:t>
      </w:r>
      <w:r w:rsidR="00C1186F" w:rsidRPr="00652532">
        <w:t>u</w:t>
      </w:r>
      <w:r w:rsidR="00652532" w:rsidRPr="00652532">
        <w:t>rchgeführt: „Commit, Push, Pull, Merge“.</w:t>
      </w:r>
      <w:r w:rsidR="00652532">
        <w:rPr>
          <w:color w:val="4F81BD" w:themeColor="accent1"/>
        </w:rPr>
        <w:t xml:space="preserve"> </w:t>
      </w:r>
      <w:r w:rsidR="00652532">
        <w:rPr>
          <w:color w:val="FF0000"/>
        </w:rPr>
        <w:t>ERKLÄR DAS</w:t>
      </w:r>
    </w:p>
    <w:p w:rsidR="00A50A6E" w:rsidRDefault="00A50A6E" w:rsidP="00A50A6E">
      <w:r w:rsidRPr="00A50A6E">
        <w:t>Anschließend wird das gleichzeitige Ändern einer Datei und anschließendes Zusammenfü</w:t>
      </w:r>
      <w:r w:rsidRPr="00A50A6E">
        <w:t>h</w:t>
      </w:r>
      <w:r w:rsidRPr="00A50A6E">
        <w:t>ren in einen Branch in GITHUB getestet. Desweiteren wurde ein Scribble angefertigt und das Grobkonzept für die Website festgelegt.</w:t>
      </w:r>
    </w:p>
    <w:p w:rsidR="00A50A6E" w:rsidRDefault="00A50A6E" w:rsidP="00A50A6E">
      <w:r w:rsidRPr="00A50A6E">
        <w:t>Am 11.8.2011 wird das Design in Photoshop fertiggestellt. Die anfängliche Idee, die einze</w:t>
      </w:r>
      <w:r w:rsidRPr="00A50A6E">
        <w:t>l</w:t>
      </w:r>
      <w:r w:rsidRPr="00A50A6E">
        <w:t>nen Seitenüberschriften jeweils mit einem „Doodle“ zu Illustrieren, wird wieder verwo</w:t>
      </w:r>
      <w:r w:rsidRPr="00A50A6E">
        <w:t>r</w:t>
      </w:r>
      <w:r w:rsidRPr="00A50A6E">
        <w:t>fen. Die Menüpunkte werden in Form von Stickies, welche zwischen den Buchseiten stecken, real</w:t>
      </w:r>
      <w:r w:rsidRPr="00A50A6E">
        <w:t>i</w:t>
      </w:r>
      <w:r w:rsidRPr="00A50A6E">
        <w:t>siert. Anschließend wird in Photoshop die Grundlage für einen Mouseover-Effekt gescha</w:t>
      </w:r>
      <w:r w:rsidRPr="00A50A6E">
        <w:t>f</w:t>
      </w:r>
      <w:r w:rsidRPr="00A50A6E">
        <w:t xml:space="preserve">fen, </w:t>
      </w:r>
      <w:r w:rsidRPr="00A50A6E">
        <w:lastRenderedPageBreak/>
        <w:t>indem die vorhandenen Stickies dupliziert und leicht horizontal nach rechts verschoben wi</w:t>
      </w:r>
      <w:r w:rsidRPr="00A50A6E">
        <w:t>e</w:t>
      </w:r>
      <w:r w:rsidRPr="00A50A6E">
        <w:t>der eingefügt wurden. Desweiteren wird für die aktiven Seiten jeweils ein Sticky „auf“ die a</w:t>
      </w:r>
      <w:r w:rsidRPr="00A50A6E">
        <w:t>k</w:t>
      </w:r>
      <w:r w:rsidRPr="00A50A6E">
        <w:t>tive Seite gelegt. Anschließend werden die Stickies durch Slicing exportiert. Kai erstellt d</w:t>
      </w:r>
      <w:r w:rsidRPr="00A50A6E">
        <w:t>a</w:t>
      </w:r>
      <w:r w:rsidRPr="00A50A6E">
        <w:t>raus anschließend eine erste Alpha-Version der Seite.</w:t>
      </w:r>
    </w:p>
    <w:p w:rsidR="00A50A6E" w:rsidRDefault="00A50A6E" w:rsidP="00A50A6E">
      <w:r w:rsidRPr="00A50A6E">
        <w:t>Anschließend werden die XML-Seiten für die einzelnen Kapitel von „Kultur“ und „Reiseziel“ erstellt. Dies beinhaltet u.a. das Erstellen von Kapitelüberschriften (PNG), Bild- und Textel</w:t>
      </w:r>
      <w:r w:rsidRPr="00A50A6E">
        <w:t>e</w:t>
      </w:r>
      <w:r w:rsidRPr="00A50A6E">
        <w:t>menten, die im XML mithilfe von &lt;paragraph&gt; und &lt;image&gt; eingefügt werden. Die Bildel</w:t>
      </w:r>
      <w:r w:rsidRPr="00A50A6E">
        <w:t>e</w:t>
      </w:r>
      <w:r w:rsidRPr="00A50A6E">
        <w:t>mente werden aus Designgründen j</w:t>
      </w:r>
      <w:r w:rsidRPr="00A50A6E">
        <w:t>e</w:t>
      </w:r>
      <w:r w:rsidRPr="00A50A6E">
        <w:t xml:space="preserve">weils auf ein Post-It „geklebt“. </w:t>
      </w:r>
    </w:p>
    <w:p w:rsidR="00A50A6E" w:rsidRDefault="00A50A6E" w:rsidP="00A50A6E">
      <w:pPr>
        <w:rPr>
          <w:color w:val="C00000"/>
        </w:rPr>
      </w:pPr>
      <w:r w:rsidRPr="00A50A6E">
        <w:t>Daraufhin erstellt Oliver die HTML-Vorlage für die Steckbrief-Seite. Sie beinhaltet eine Ka</w:t>
      </w:r>
      <w:r w:rsidRPr="00A50A6E">
        <w:t>r</w:t>
      </w:r>
      <w:r w:rsidRPr="00A50A6E">
        <w:t>te der Bahamas, die mithilfe der CSS-Pseudoklasse :hover dafür sorgt, dass bei einem Mo</w:t>
      </w:r>
      <w:r w:rsidRPr="00A50A6E">
        <w:t>u</w:t>
      </w:r>
      <w:r w:rsidRPr="00A50A6E">
        <w:t xml:space="preserve">seover über die Inselgruppen diese durch eine Farbveränderung hervorgehoben werden. Zusätzlich dazu erscheint rechts neben der Karte eine dazugehörige Steckbrieftabelle, die Informationen bezüglich der „gehoverten“ Inselgruppe behinhaltet. Dies wird durch die Schachtelung von Divs und Pseudoklassen ermöglicht. </w:t>
      </w:r>
      <w:r w:rsidRPr="00A50A6E">
        <w:rPr>
          <w:color w:val="C00000"/>
        </w:rPr>
        <w:t>Genauere Beschreibung.</w:t>
      </w:r>
    </w:p>
    <w:p w:rsidR="00922331" w:rsidRPr="00922331" w:rsidRDefault="00922331" w:rsidP="00922331">
      <w:pPr>
        <w:rPr>
          <w:color w:val="000000" w:themeColor="text1"/>
        </w:rPr>
      </w:pPr>
      <w:r w:rsidRPr="00922331">
        <w:rPr>
          <w:color w:val="000000" w:themeColor="text1"/>
        </w:rPr>
        <w:t>Anschließend wird die Print-CSS erstellt. Diese ermöglicht es dem User, allein den Content zu drucken. Desweiteren wird ein Refactoring der kompletten Standard-CSS vorgenommen, dh. diese wird von Doppelungen und sonstigen unnötigen Fragmenten befreit und mit Ko</w:t>
      </w:r>
      <w:r w:rsidRPr="00922331">
        <w:rPr>
          <w:color w:val="000000" w:themeColor="text1"/>
        </w:rPr>
        <w:t>m</w:t>
      </w:r>
      <w:r w:rsidRPr="00922331">
        <w:rPr>
          <w:color w:val="000000" w:themeColor="text1"/>
        </w:rPr>
        <w:t>mentaren ve</w:t>
      </w:r>
      <w:r w:rsidRPr="00922331">
        <w:rPr>
          <w:color w:val="000000" w:themeColor="text1"/>
        </w:rPr>
        <w:t>r</w:t>
      </w:r>
      <w:r w:rsidRPr="00922331">
        <w:rPr>
          <w:color w:val="000000" w:themeColor="text1"/>
        </w:rPr>
        <w:t xml:space="preserve">sehen. </w:t>
      </w:r>
    </w:p>
    <w:p w:rsidR="00922331" w:rsidRPr="00922331" w:rsidRDefault="00922331" w:rsidP="00922331">
      <w:pPr>
        <w:rPr>
          <w:color w:val="000000" w:themeColor="text1"/>
        </w:rPr>
      </w:pPr>
      <w:r w:rsidRPr="00922331">
        <w:rPr>
          <w:color w:val="000000" w:themeColor="text1"/>
        </w:rPr>
        <w:t>Abschließend wird ein weiteres Feature realisiert, welches die Intuitive Bedienbarkeit der Website noch weiter fördert: das Blättern durch das Buch wurde durch ein Abnehmen der Seitenzahl auf der rechten Buchseite und eine Zunahme der Seiten auf der linken Seite v</w:t>
      </w:r>
      <w:r w:rsidRPr="00922331">
        <w:rPr>
          <w:color w:val="000000" w:themeColor="text1"/>
        </w:rPr>
        <w:t>i</w:t>
      </w:r>
      <w:r w:rsidRPr="00922331">
        <w:rPr>
          <w:color w:val="000000" w:themeColor="text1"/>
        </w:rPr>
        <w:t>sualisiert. Außerdem liegen die Stickies nach dem Anklicken auf dem Tisch, da sie anson</w:t>
      </w:r>
      <w:r w:rsidRPr="00922331">
        <w:rPr>
          <w:color w:val="000000" w:themeColor="text1"/>
        </w:rPr>
        <w:t>s</w:t>
      </w:r>
      <w:r w:rsidRPr="00922331">
        <w:rPr>
          <w:color w:val="000000" w:themeColor="text1"/>
        </w:rPr>
        <w:t>ten ja nach dem Umblättern mit der umgeblätterten Seite aus dem linken Bildrand ve</w:t>
      </w:r>
      <w:r w:rsidRPr="00922331">
        <w:rPr>
          <w:color w:val="000000" w:themeColor="text1"/>
        </w:rPr>
        <w:t>r</w:t>
      </w:r>
      <w:r w:rsidRPr="00922331">
        <w:rPr>
          <w:color w:val="000000" w:themeColor="text1"/>
        </w:rPr>
        <w:t>schwinden müs</w:t>
      </w:r>
      <w:r w:rsidRPr="00922331">
        <w:rPr>
          <w:color w:val="000000" w:themeColor="text1"/>
        </w:rPr>
        <w:t>s</w:t>
      </w:r>
      <w:r w:rsidRPr="00922331">
        <w:rPr>
          <w:color w:val="000000" w:themeColor="text1"/>
        </w:rPr>
        <w:t>ten.</w:t>
      </w:r>
    </w:p>
    <w:p w:rsidR="00922331" w:rsidRPr="003726E4" w:rsidRDefault="00922331" w:rsidP="00922331">
      <w:pPr>
        <w:rPr>
          <w:color w:val="4F81BD" w:themeColor="accent1"/>
        </w:rPr>
      </w:pPr>
    </w:p>
    <w:p w:rsidR="00922331" w:rsidRPr="00A50A6E" w:rsidRDefault="00922331" w:rsidP="00A50A6E"/>
    <w:p w:rsidR="00A50A6E" w:rsidRPr="00A50A6E" w:rsidRDefault="00A50A6E" w:rsidP="00A50A6E"/>
    <w:p w:rsidR="00A50A6E" w:rsidRPr="00A50A6E" w:rsidRDefault="00A50A6E" w:rsidP="00A50A6E"/>
    <w:p w:rsidR="00A50A6E" w:rsidRPr="00A50A6E" w:rsidRDefault="00A50A6E" w:rsidP="00A50A6E"/>
    <w:p w:rsidR="00A50A6E" w:rsidRDefault="00A50A6E" w:rsidP="00851E1B">
      <w:pPr>
        <w:spacing w:line="276" w:lineRule="auto"/>
        <w:jc w:val="left"/>
        <w:rPr>
          <w:color w:val="4F81BD" w:themeColor="accent1"/>
        </w:rPr>
      </w:pPr>
    </w:p>
    <w:p w:rsidR="001C5D54" w:rsidRPr="003726E4" w:rsidRDefault="001C5D54" w:rsidP="00851E1B">
      <w:pPr>
        <w:spacing w:line="276" w:lineRule="auto"/>
        <w:jc w:val="left"/>
        <w:rPr>
          <w:color w:val="4F81BD" w:themeColor="accent1"/>
        </w:rPr>
      </w:pPr>
    </w:p>
    <w:p w:rsidR="00851E1B" w:rsidRPr="001C5D54" w:rsidRDefault="001C5D54" w:rsidP="001B3EE2">
      <w:pPr>
        <w:rPr>
          <w:color w:val="9BBB59" w:themeColor="accent3"/>
        </w:rPr>
      </w:pPr>
      <w:r w:rsidRPr="003726E4">
        <w:rPr>
          <w:color w:val="9BBB59" w:themeColor="accent3"/>
        </w:rPr>
        <w:t>06.08.2011:</w:t>
      </w:r>
    </w:p>
    <w:p w:rsidR="001B3EE2" w:rsidRPr="00C1186F" w:rsidRDefault="001B3EE2" w:rsidP="001B3EE2">
      <w:pPr>
        <w:pStyle w:val="Listenabsatz"/>
        <w:numPr>
          <w:ilvl w:val="0"/>
          <w:numId w:val="7"/>
        </w:numPr>
        <w:spacing w:line="276" w:lineRule="auto"/>
        <w:jc w:val="left"/>
        <w:rPr>
          <w:color w:val="9BBB59" w:themeColor="accent3"/>
        </w:rPr>
      </w:pPr>
      <w:r w:rsidRPr="00C1186F">
        <w:rPr>
          <w:color w:val="9BBB59" w:themeColor="accent3"/>
        </w:rPr>
        <w:lastRenderedPageBreak/>
        <w:t>Gemeinsame Themenfindung durch kurze Präsentation der eigenen Ideen (V – die Besucher, Bahamas, Barbados)</w:t>
      </w:r>
    </w:p>
    <w:p w:rsidR="001B3EE2" w:rsidRPr="00C1186F" w:rsidRDefault="001B3EE2" w:rsidP="001B3EE2">
      <w:pPr>
        <w:pStyle w:val="Listenabsatz"/>
        <w:numPr>
          <w:ilvl w:val="1"/>
          <w:numId w:val="7"/>
        </w:numPr>
        <w:spacing w:line="276" w:lineRule="auto"/>
        <w:jc w:val="left"/>
        <w:rPr>
          <w:color w:val="9BBB59" w:themeColor="accent3"/>
        </w:rPr>
      </w:pPr>
      <w:r w:rsidRPr="00C1186F">
        <w:rPr>
          <w:color w:val="9BBB59" w:themeColor="accent3"/>
        </w:rPr>
        <w:t>Beschränkung auf zwei Themen: Bahamas, Barbados</w:t>
      </w:r>
    </w:p>
    <w:p w:rsidR="001B3EE2" w:rsidRPr="00C1186F" w:rsidRDefault="001B3EE2" w:rsidP="001B3EE2">
      <w:pPr>
        <w:pStyle w:val="Listenabsatz"/>
        <w:numPr>
          <w:ilvl w:val="1"/>
          <w:numId w:val="7"/>
        </w:numPr>
        <w:spacing w:line="276" w:lineRule="auto"/>
        <w:jc w:val="left"/>
        <w:rPr>
          <w:color w:val="9BBB59" w:themeColor="accent3"/>
        </w:rPr>
      </w:pPr>
      <w:r w:rsidRPr="00C1186F">
        <w:rPr>
          <w:color w:val="9BBB59" w:themeColor="accent3"/>
        </w:rPr>
        <w:t>Gemeinsames Brainstorming zu einzelnen Themengebieten</w:t>
      </w:r>
    </w:p>
    <w:p w:rsidR="001B3EE2" w:rsidRPr="00C1186F" w:rsidRDefault="001B3EE2" w:rsidP="001B3EE2">
      <w:pPr>
        <w:pStyle w:val="Listenabsatz"/>
        <w:numPr>
          <w:ilvl w:val="0"/>
          <w:numId w:val="7"/>
        </w:numPr>
        <w:spacing w:line="276" w:lineRule="auto"/>
        <w:jc w:val="left"/>
        <w:rPr>
          <w:color w:val="9BBB59" w:themeColor="accent3"/>
        </w:rPr>
      </w:pPr>
      <w:r w:rsidRPr="00C1186F">
        <w:rPr>
          <w:color w:val="9BBB59" w:themeColor="accent3"/>
        </w:rPr>
        <w:t>Festlegung auf Technologie:</w:t>
      </w:r>
    </w:p>
    <w:p w:rsidR="001B3EE2" w:rsidRPr="00C1186F" w:rsidRDefault="001B3EE2" w:rsidP="001B3EE2">
      <w:pPr>
        <w:pStyle w:val="Listenabsatz"/>
        <w:numPr>
          <w:ilvl w:val="1"/>
          <w:numId w:val="7"/>
        </w:numPr>
        <w:spacing w:line="276" w:lineRule="auto"/>
        <w:jc w:val="left"/>
        <w:rPr>
          <w:color w:val="9BBB59" w:themeColor="accent3"/>
        </w:rPr>
      </w:pPr>
      <w:r w:rsidRPr="00C1186F">
        <w:rPr>
          <w:color w:val="9BBB59" w:themeColor="accent3"/>
        </w:rPr>
        <w:t>XHTML 1.1</w:t>
      </w:r>
    </w:p>
    <w:p w:rsidR="001B3EE2" w:rsidRPr="00C1186F" w:rsidRDefault="001B3EE2" w:rsidP="001B3EE2">
      <w:pPr>
        <w:pStyle w:val="Listenabsatz"/>
        <w:numPr>
          <w:ilvl w:val="1"/>
          <w:numId w:val="7"/>
        </w:numPr>
        <w:spacing w:line="276" w:lineRule="auto"/>
        <w:jc w:val="left"/>
        <w:rPr>
          <w:color w:val="9BBB59" w:themeColor="accent3"/>
        </w:rPr>
      </w:pPr>
      <w:r w:rsidRPr="00C1186F">
        <w:rPr>
          <w:color w:val="9BBB59" w:themeColor="accent3"/>
        </w:rPr>
        <w:t>CSS 2.1</w:t>
      </w:r>
    </w:p>
    <w:p w:rsidR="001B3EE2" w:rsidRPr="003726E4" w:rsidRDefault="001B3EE2" w:rsidP="001B3EE2">
      <w:pPr>
        <w:pStyle w:val="Listenabsatz"/>
        <w:numPr>
          <w:ilvl w:val="1"/>
          <w:numId w:val="7"/>
        </w:numPr>
        <w:spacing w:line="276" w:lineRule="auto"/>
        <w:jc w:val="left"/>
        <w:rPr>
          <w:color w:val="FFC000"/>
        </w:rPr>
      </w:pPr>
      <w:r w:rsidRPr="00C1186F">
        <w:rPr>
          <w:color w:val="9BBB59" w:themeColor="accent3"/>
        </w:rPr>
        <w:t>Javascript</w:t>
      </w:r>
      <w:r>
        <w:t xml:space="preserve"> </w:t>
      </w:r>
      <w:r w:rsidRPr="003726E4">
        <w:rPr>
          <w:color w:val="FFC000"/>
        </w:rPr>
        <w:t>(für bessere Usability wird dies für die Grundfunktionen der Seite nicht benötigt)</w:t>
      </w:r>
    </w:p>
    <w:p w:rsidR="001B3EE2" w:rsidRPr="003726E4" w:rsidRDefault="001B3EE2" w:rsidP="001B3EE2">
      <w:pPr>
        <w:pStyle w:val="Listenabsatz"/>
        <w:numPr>
          <w:ilvl w:val="1"/>
          <w:numId w:val="7"/>
        </w:numPr>
        <w:spacing w:line="276" w:lineRule="auto"/>
        <w:jc w:val="left"/>
        <w:rPr>
          <w:color w:val="FFC000"/>
        </w:rPr>
      </w:pPr>
      <w:r w:rsidRPr="003726E4">
        <w:rPr>
          <w:color w:val="FFC000"/>
        </w:rPr>
        <w:t>Aufbau als XML durch XSD validiert mit XSLT in XHTML transformiert</w:t>
      </w:r>
    </w:p>
    <w:p w:rsidR="001B3EE2" w:rsidRPr="00C1186F" w:rsidRDefault="001B3EE2" w:rsidP="001B3EE2">
      <w:pPr>
        <w:pStyle w:val="Listenabsatz"/>
        <w:numPr>
          <w:ilvl w:val="0"/>
          <w:numId w:val="7"/>
        </w:numPr>
        <w:spacing w:line="276" w:lineRule="auto"/>
        <w:jc w:val="left"/>
        <w:rPr>
          <w:color w:val="9BBB59" w:themeColor="accent3"/>
        </w:rPr>
      </w:pPr>
      <w:r w:rsidRPr="00C1186F">
        <w:rPr>
          <w:color w:val="9BBB59" w:themeColor="accent3"/>
        </w:rPr>
        <w:t>Einarbeitung in die IDE Microsoft Visual Studio 2010:</w:t>
      </w:r>
    </w:p>
    <w:p w:rsidR="001B3EE2" w:rsidRPr="003726E4" w:rsidRDefault="001B3EE2" w:rsidP="001B3EE2">
      <w:pPr>
        <w:pStyle w:val="Listenabsatz"/>
        <w:numPr>
          <w:ilvl w:val="1"/>
          <w:numId w:val="7"/>
        </w:numPr>
        <w:spacing w:line="276" w:lineRule="auto"/>
        <w:jc w:val="left"/>
        <w:rPr>
          <w:color w:val="FFC000"/>
        </w:rPr>
      </w:pPr>
      <w:r w:rsidRPr="003726E4">
        <w:rPr>
          <w:color w:val="FFC000"/>
        </w:rPr>
        <w:t>Unterstützung von CSS, XHTML, XSD, XSLT und Javascript</w:t>
      </w:r>
    </w:p>
    <w:p w:rsidR="001B3EE2" w:rsidRPr="00C1186F" w:rsidRDefault="001B3EE2" w:rsidP="001B3EE2">
      <w:pPr>
        <w:pStyle w:val="Listenabsatz"/>
        <w:numPr>
          <w:ilvl w:val="0"/>
          <w:numId w:val="7"/>
        </w:numPr>
        <w:spacing w:line="276" w:lineRule="auto"/>
        <w:jc w:val="left"/>
        <w:rPr>
          <w:color w:val="9BBB59" w:themeColor="accent3"/>
          <w:lang w:val="en-US"/>
        </w:rPr>
      </w:pPr>
      <w:r w:rsidRPr="00C1186F">
        <w:rPr>
          <w:color w:val="9BBB59" w:themeColor="accent3"/>
          <w:lang w:val="en-US"/>
        </w:rPr>
        <w:t>Einarbeitung in Github (Shared Repository Model):</w:t>
      </w:r>
    </w:p>
    <w:p w:rsidR="001B3EE2" w:rsidRPr="00C1186F" w:rsidRDefault="001B3EE2" w:rsidP="001B3EE2">
      <w:pPr>
        <w:pStyle w:val="Listenabsatz"/>
        <w:numPr>
          <w:ilvl w:val="1"/>
          <w:numId w:val="7"/>
        </w:numPr>
        <w:spacing w:line="276" w:lineRule="auto"/>
        <w:jc w:val="left"/>
        <w:rPr>
          <w:color w:val="9BBB59" w:themeColor="accent3"/>
        </w:rPr>
      </w:pPr>
      <w:r w:rsidRPr="00C1186F">
        <w:rPr>
          <w:color w:val="9BBB59" w:themeColor="accent3"/>
        </w:rPr>
        <w:t>Dezentrales Versionsverwaltungssystem, um stets ein Repository lokal zum entwickeln (in der Bahn) vorliegen zu haben</w:t>
      </w:r>
    </w:p>
    <w:p w:rsidR="001B3EE2" w:rsidRPr="00C1186F" w:rsidRDefault="001B3EE2" w:rsidP="001B3EE2">
      <w:pPr>
        <w:pStyle w:val="Listenabsatz"/>
        <w:numPr>
          <w:ilvl w:val="1"/>
          <w:numId w:val="7"/>
        </w:numPr>
        <w:spacing w:line="276" w:lineRule="auto"/>
        <w:jc w:val="left"/>
        <w:rPr>
          <w:color w:val="9BBB59" w:themeColor="accent3"/>
        </w:rPr>
      </w:pPr>
      <w:r w:rsidRPr="00C1186F">
        <w:rPr>
          <w:color w:val="9BBB59" w:themeColor="accent3"/>
        </w:rPr>
        <w:t>Tests von:</w:t>
      </w:r>
    </w:p>
    <w:p w:rsidR="001B3EE2" w:rsidRPr="00C1186F" w:rsidRDefault="001B3EE2" w:rsidP="001B3EE2">
      <w:pPr>
        <w:pStyle w:val="Listenabsatz"/>
        <w:numPr>
          <w:ilvl w:val="2"/>
          <w:numId w:val="7"/>
        </w:numPr>
        <w:spacing w:line="276" w:lineRule="auto"/>
        <w:jc w:val="left"/>
        <w:rPr>
          <w:color w:val="9BBB59" w:themeColor="accent3"/>
        </w:rPr>
      </w:pPr>
      <w:r w:rsidRPr="00C1186F">
        <w:rPr>
          <w:color w:val="9BBB59" w:themeColor="accent3"/>
        </w:rPr>
        <w:t>Commit (lokal)</w:t>
      </w:r>
    </w:p>
    <w:p w:rsidR="001B3EE2" w:rsidRPr="00C1186F" w:rsidRDefault="001B3EE2" w:rsidP="001B3EE2">
      <w:pPr>
        <w:pStyle w:val="Listenabsatz"/>
        <w:numPr>
          <w:ilvl w:val="2"/>
          <w:numId w:val="7"/>
        </w:numPr>
        <w:spacing w:line="276" w:lineRule="auto"/>
        <w:jc w:val="left"/>
        <w:rPr>
          <w:color w:val="9BBB59" w:themeColor="accent3"/>
        </w:rPr>
      </w:pPr>
      <w:r w:rsidRPr="00C1186F">
        <w:rPr>
          <w:color w:val="9BBB59" w:themeColor="accent3"/>
        </w:rPr>
        <w:t>Push (remote)</w:t>
      </w:r>
    </w:p>
    <w:p w:rsidR="001B3EE2" w:rsidRPr="00C1186F" w:rsidRDefault="001B3EE2" w:rsidP="001B3EE2">
      <w:pPr>
        <w:pStyle w:val="Listenabsatz"/>
        <w:numPr>
          <w:ilvl w:val="2"/>
          <w:numId w:val="7"/>
        </w:numPr>
        <w:spacing w:line="276" w:lineRule="auto"/>
        <w:jc w:val="left"/>
        <w:rPr>
          <w:color w:val="9BBB59" w:themeColor="accent3"/>
        </w:rPr>
      </w:pPr>
      <w:r w:rsidRPr="00C1186F">
        <w:rPr>
          <w:color w:val="9BBB59" w:themeColor="accent3"/>
        </w:rPr>
        <w:t>Pull (remote)</w:t>
      </w:r>
    </w:p>
    <w:p w:rsidR="001B3EE2" w:rsidRPr="00C1186F" w:rsidRDefault="001B3EE2" w:rsidP="001B3EE2">
      <w:pPr>
        <w:pStyle w:val="Listenabsatz"/>
        <w:numPr>
          <w:ilvl w:val="2"/>
          <w:numId w:val="7"/>
        </w:numPr>
        <w:spacing w:line="276" w:lineRule="auto"/>
        <w:jc w:val="left"/>
        <w:rPr>
          <w:color w:val="9BBB59" w:themeColor="accent3"/>
        </w:rPr>
      </w:pPr>
      <w:r w:rsidRPr="00C1186F">
        <w:rPr>
          <w:color w:val="9BBB59" w:themeColor="accent3"/>
        </w:rPr>
        <w:t>Branch von einzelnen Dateien mit anschließendem Merge</w:t>
      </w:r>
    </w:p>
    <w:p w:rsidR="001B3EE2" w:rsidRPr="00A50A6E" w:rsidRDefault="001B3EE2" w:rsidP="001B3EE2">
      <w:pPr>
        <w:pStyle w:val="Listenabsatz"/>
        <w:numPr>
          <w:ilvl w:val="0"/>
          <w:numId w:val="7"/>
        </w:numPr>
        <w:spacing w:line="276" w:lineRule="auto"/>
        <w:jc w:val="left"/>
        <w:rPr>
          <w:color w:val="F79646" w:themeColor="accent6"/>
        </w:rPr>
      </w:pPr>
      <w:r w:rsidRPr="00A50A6E">
        <w:rPr>
          <w:color w:val="F79646" w:themeColor="accent6"/>
        </w:rPr>
        <w:t>Einarbeitung in Adobe Photoshop CS3:</w:t>
      </w:r>
    </w:p>
    <w:p w:rsidR="001B3EE2" w:rsidRPr="00A50A6E" w:rsidRDefault="001B3EE2" w:rsidP="001B3EE2">
      <w:pPr>
        <w:pStyle w:val="Listenabsatz"/>
        <w:numPr>
          <w:ilvl w:val="1"/>
          <w:numId w:val="7"/>
        </w:numPr>
        <w:spacing w:line="276" w:lineRule="auto"/>
        <w:jc w:val="left"/>
        <w:rPr>
          <w:color w:val="F79646" w:themeColor="accent6"/>
        </w:rPr>
      </w:pPr>
      <w:r w:rsidRPr="00A50A6E">
        <w:rPr>
          <w:color w:val="F79646" w:themeColor="accent6"/>
        </w:rPr>
        <w:t>Tests von:</w:t>
      </w:r>
    </w:p>
    <w:p w:rsidR="001B3EE2" w:rsidRPr="00A50A6E" w:rsidRDefault="001B3EE2" w:rsidP="001B3EE2">
      <w:pPr>
        <w:pStyle w:val="Listenabsatz"/>
        <w:numPr>
          <w:ilvl w:val="2"/>
          <w:numId w:val="7"/>
        </w:numPr>
        <w:spacing w:line="276" w:lineRule="auto"/>
        <w:jc w:val="left"/>
        <w:rPr>
          <w:color w:val="F79646" w:themeColor="accent6"/>
        </w:rPr>
      </w:pPr>
      <w:r w:rsidRPr="00A50A6E">
        <w:rPr>
          <w:color w:val="F79646" w:themeColor="accent6"/>
        </w:rPr>
        <w:t>Vektorart</w:t>
      </w:r>
    </w:p>
    <w:p w:rsidR="001B3EE2" w:rsidRPr="00A50A6E" w:rsidRDefault="001B3EE2" w:rsidP="001B3EE2">
      <w:pPr>
        <w:pStyle w:val="Listenabsatz"/>
        <w:numPr>
          <w:ilvl w:val="2"/>
          <w:numId w:val="7"/>
        </w:numPr>
        <w:spacing w:line="276" w:lineRule="auto"/>
        <w:jc w:val="left"/>
        <w:rPr>
          <w:color w:val="F79646" w:themeColor="accent6"/>
        </w:rPr>
      </w:pPr>
      <w:r w:rsidRPr="00A50A6E">
        <w:rPr>
          <w:color w:val="F79646" w:themeColor="accent6"/>
        </w:rPr>
        <w:t>Grunge Style</w:t>
      </w:r>
    </w:p>
    <w:p w:rsidR="001B3EE2" w:rsidRPr="00A50A6E" w:rsidRDefault="001B3EE2" w:rsidP="001B3EE2">
      <w:pPr>
        <w:pStyle w:val="Listenabsatz"/>
        <w:numPr>
          <w:ilvl w:val="2"/>
          <w:numId w:val="7"/>
        </w:numPr>
        <w:spacing w:line="276" w:lineRule="auto"/>
        <w:jc w:val="left"/>
        <w:rPr>
          <w:color w:val="F79646" w:themeColor="accent6"/>
        </w:rPr>
      </w:pPr>
      <w:r w:rsidRPr="00A50A6E">
        <w:rPr>
          <w:color w:val="F79646" w:themeColor="accent6"/>
        </w:rPr>
        <w:t>Bilder beschneiden &amp; mit neuen Texturen versehen</w:t>
      </w:r>
    </w:p>
    <w:p w:rsidR="001B3EE2" w:rsidRPr="00A50A6E" w:rsidRDefault="001B3EE2" w:rsidP="001B3EE2">
      <w:pPr>
        <w:pStyle w:val="Listenabsatz"/>
        <w:numPr>
          <w:ilvl w:val="0"/>
          <w:numId w:val="7"/>
        </w:numPr>
        <w:spacing w:line="276" w:lineRule="auto"/>
        <w:jc w:val="left"/>
        <w:rPr>
          <w:color w:val="F79646" w:themeColor="accent6"/>
        </w:rPr>
      </w:pPr>
      <w:r w:rsidRPr="00A50A6E">
        <w:rPr>
          <w:color w:val="F79646" w:themeColor="accent6"/>
        </w:rPr>
        <w:t>Bereitstellung eines Test &amp; Entwicklungscomputers: Windows 7 Ultimate (64 bit), IE 8, FF 5.0.1, Visual Studio 2010 Ultimate, Photoshop CS3, Intel Core i5 2,8Ghz, 4096Mb Ram</w:t>
      </w:r>
    </w:p>
    <w:p w:rsidR="00C1186F" w:rsidRDefault="00C1186F" w:rsidP="001B3EE2">
      <w:pPr>
        <w:pStyle w:val="Listenabsatz"/>
        <w:ind w:left="0"/>
      </w:pPr>
    </w:p>
    <w:p w:rsidR="003726E4" w:rsidRDefault="003726E4" w:rsidP="001B3EE2">
      <w:pPr>
        <w:pStyle w:val="Listenabsatz"/>
        <w:ind w:left="0"/>
      </w:pPr>
    </w:p>
    <w:p w:rsidR="001B3EE2" w:rsidRPr="003726E4" w:rsidRDefault="001B3EE2" w:rsidP="001B3EE2">
      <w:pPr>
        <w:pStyle w:val="Listenabsatz"/>
        <w:ind w:left="0"/>
        <w:rPr>
          <w:color w:val="9BBB59" w:themeColor="accent3"/>
        </w:rPr>
      </w:pPr>
      <w:r w:rsidRPr="003726E4">
        <w:rPr>
          <w:color w:val="9BBB59" w:themeColor="accent3"/>
        </w:rPr>
        <w:t>07.08.2011:</w:t>
      </w:r>
    </w:p>
    <w:p w:rsidR="00C1186F" w:rsidRDefault="00C1186F" w:rsidP="001B3EE2">
      <w:pPr>
        <w:pStyle w:val="Listenabsatz"/>
        <w:ind w:left="0"/>
      </w:pPr>
    </w:p>
    <w:p w:rsidR="001B3EE2" w:rsidRPr="00260CA4" w:rsidRDefault="001B3EE2" w:rsidP="001B3EE2">
      <w:pPr>
        <w:pStyle w:val="Listenabsatz"/>
        <w:numPr>
          <w:ilvl w:val="0"/>
          <w:numId w:val="8"/>
        </w:numPr>
        <w:spacing w:line="276" w:lineRule="auto"/>
        <w:jc w:val="left"/>
        <w:rPr>
          <w:color w:val="9BBB59" w:themeColor="accent3"/>
        </w:rPr>
      </w:pPr>
      <w:r w:rsidRPr="00260CA4">
        <w:rPr>
          <w:color w:val="9BBB59" w:themeColor="accent3"/>
        </w:rPr>
        <w:t>Vorbereitung des Themas:</w:t>
      </w:r>
    </w:p>
    <w:p w:rsidR="001B3EE2" w:rsidRPr="00260CA4" w:rsidRDefault="001B3EE2" w:rsidP="001B3EE2">
      <w:pPr>
        <w:pStyle w:val="Listenabsatz"/>
        <w:numPr>
          <w:ilvl w:val="1"/>
          <w:numId w:val="8"/>
        </w:numPr>
        <w:spacing w:line="276" w:lineRule="auto"/>
        <w:jc w:val="left"/>
        <w:rPr>
          <w:color w:val="9BBB59" w:themeColor="accent3"/>
        </w:rPr>
      </w:pPr>
      <w:r w:rsidRPr="00260CA4">
        <w:rPr>
          <w:color w:val="9BBB59" w:themeColor="accent3"/>
        </w:rPr>
        <w:t>Oliver:</w:t>
      </w:r>
    </w:p>
    <w:p w:rsidR="001B3EE2" w:rsidRPr="00260CA4" w:rsidRDefault="001B3EE2" w:rsidP="001B3EE2">
      <w:pPr>
        <w:pStyle w:val="Listenabsatz"/>
        <w:numPr>
          <w:ilvl w:val="2"/>
          <w:numId w:val="8"/>
        </w:numPr>
        <w:spacing w:line="276" w:lineRule="auto"/>
        <w:jc w:val="left"/>
        <w:rPr>
          <w:color w:val="9BBB59" w:themeColor="accent3"/>
        </w:rPr>
      </w:pPr>
      <w:r w:rsidRPr="00260CA4">
        <w:rPr>
          <w:color w:val="9BBB59" w:themeColor="accent3"/>
        </w:rPr>
        <w:t>Besuch des XHTML Refresher Seminars an der NORDAKADEMIE</w:t>
      </w:r>
    </w:p>
    <w:p w:rsidR="001B3EE2" w:rsidRPr="00260CA4" w:rsidRDefault="001B3EE2" w:rsidP="001B3EE2">
      <w:pPr>
        <w:pStyle w:val="Listenabsatz"/>
        <w:numPr>
          <w:ilvl w:val="2"/>
          <w:numId w:val="8"/>
        </w:numPr>
        <w:spacing w:line="276" w:lineRule="auto"/>
        <w:jc w:val="left"/>
        <w:rPr>
          <w:color w:val="9BBB59" w:themeColor="accent3"/>
        </w:rPr>
      </w:pPr>
      <w:r w:rsidRPr="00260CA4">
        <w:rPr>
          <w:color w:val="9BBB59" w:themeColor="accent3"/>
        </w:rPr>
        <w:t>Vorbereitung erster Entwurfsideen mit Photoshop</w:t>
      </w:r>
    </w:p>
    <w:p w:rsidR="001B3EE2" w:rsidRPr="00260CA4" w:rsidRDefault="001B3EE2" w:rsidP="001B3EE2">
      <w:pPr>
        <w:pStyle w:val="Listenabsatz"/>
        <w:numPr>
          <w:ilvl w:val="1"/>
          <w:numId w:val="8"/>
        </w:numPr>
        <w:spacing w:line="276" w:lineRule="auto"/>
        <w:jc w:val="left"/>
        <w:rPr>
          <w:color w:val="9BBB59" w:themeColor="accent3"/>
        </w:rPr>
      </w:pPr>
      <w:r w:rsidRPr="00260CA4">
        <w:rPr>
          <w:color w:val="9BBB59" w:themeColor="accent3"/>
        </w:rPr>
        <w:t>Kai:</w:t>
      </w:r>
    </w:p>
    <w:p w:rsidR="001B3EE2" w:rsidRPr="00260CA4" w:rsidRDefault="001B3EE2" w:rsidP="001B3EE2">
      <w:pPr>
        <w:pStyle w:val="Listenabsatz"/>
        <w:numPr>
          <w:ilvl w:val="2"/>
          <w:numId w:val="8"/>
        </w:numPr>
        <w:spacing w:line="276" w:lineRule="auto"/>
        <w:jc w:val="left"/>
        <w:rPr>
          <w:color w:val="9BBB59" w:themeColor="accent3"/>
        </w:rPr>
      </w:pPr>
      <w:r w:rsidRPr="00260CA4">
        <w:rPr>
          <w:color w:val="9BBB59" w:themeColor="accent3"/>
        </w:rPr>
        <w:t>Testweise Realisierung von Mouseover ohne Javascript mit CSS</w:t>
      </w:r>
    </w:p>
    <w:p w:rsidR="001B3EE2" w:rsidRPr="00260CA4" w:rsidRDefault="001B3EE2" w:rsidP="001B3EE2">
      <w:pPr>
        <w:pStyle w:val="Listenabsatz"/>
        <w:numPr>
          <w:ilvl w:val="2"/>
          <w:numId w:val="8"/>
        </w:numPr>
        <w:spacing w:line="276" w:lineRule="auto"/>
        <w:jc w:val="left"/>
        <w:rPr>
          <w:color w:val="9BBB59" w:themeColor="accent3"/>
        </w:rPr>
      </w:pPr>
      <w:r w:rsidRPr="00260CA4">
        <w:rPr>
          <w:color w:val="9BBB59" w:themeColor="accent3"/>
        </w:rPr>
        <w:t>Aufbau einer Ordnerstruktur</w:t>
      </w:r>
    </w:p>
    <w:p w:rsidR="001B3EE2" w:rsidRPr="00260CA4" w:rsidRDefault="001B3EE2" w:rsidP="001B3EE2">
      <w:pPr>
        <w:pStyle w:val="Listenabsatz"/>
        <w:numPr>
          <w:ilvl w:val="2"/>
          <w:numId w:val="8"/>
        </w:numPr>
        <w:spacing w:line="276" w:lineRule="auto"/>
        <w:jc w:val="left"/>
        <w:rPr>
          <w:color w:val="9BBB59" w:themeColor="accent3"/>
        </w:rPr>
      </w:pPr>
      <w:r w:rsidRPr="00260CA4">
        <w:rPr>
          <w:color w:val="9BBB59" w:themeColor="accent3"/>
        </w:rPr>
        <w:t>Wiederholung von XHTML und Bereitstellung einer XHTML Kopiervo</w:t>
      </w:r>
      <w:r w:rsidRPr="00260CA4">
        <w:rPr>
          <w:color w:val="9BBB59" w:themeColor="accent3"/>
        </w:rPr>
        <w:t>r</w:t>
      </w:r>
      <w:r w:rsidRPr="00260CA4">
        <w:rPr>
          <w:color w:val="9BBB59" w:themeColor="accent3"/>
        </w:rPr>
        <w:t>lage</w:t>
      </w:r>
    </w:p>
    <w:p w:rsidR="001B3EE2" w:rsidRPr="00260CA4" w:rsidRDefault="001B3EE2" w:rsidP="001B3EE2">
      <w:pPr>
        <w:pStyle w:val="Listenabsatz"/>
        <w:numPr>
          <w:ilvl w:val="2"/>
          <w:numId w:val="8"/>
        </w:numPr>
        <w:spacing w:line="276" w:lineRule="auto"/>
        <w:jc w:val="left"/>
        <w:rPr>
          <w:color w:val="9BBB59" w:themeColor="accent3"/>
        </w:rPr>
      </w:pPr>
      <w:r w:rsidRPr="00260CA4">
        <w:rPr>
          <w:color w:val="9BBB59" w:themeColor="accent3"/>
        </w:rPr>
        <w:t>Aufbau einer XML Datei</w:t>
      </w:r>
    </w:p>
    <w:p w:rsidR="001B3EE2" w:rsidRDefault="001B3EE2" w:rsidP="001B3EE2"/>
    <w:p w:rsidR="001B3EE2" w:rsidRPr="003726E4" w:rsidRDefault="001B3EE2" w:rsidP="001B3EE2">
      <w:pPr>
        <w:rPr>
          <w:color w:val="9BBB59" w:themeColor="accent3"/>
        </w:rPr>
      </w:pPr>
      <w:r w:rsidRPr="003726E4">
        <w:rPr>
          <w:color w:val="9BBB59" w:themeColor="accent3"/>
        </w:rPr>
        <w:t>09.08.2011:</w:t>
      </w:r>
    </w:p>
    <w:p w:rsidR="001B3EE2" w:rsidRPr="003726E4" w:rsidRDefault="001B3EE2" w:rsidP="001B3EE2">
      <w:pPr>
        <w:pStyle w:val="Listenabsatz"/>
        <w:numPr>
          <w:ilvl w:val="0"/>
          <w:numId w:val="8"/>
        </w:numPr>
        <w:spacing w:line="276" w:lineRule="auto"/>
        <w:jc w:val="left"/>
        <w:rPr>
          <w:color w:val="FFC000"/>
        </w:rPr>
      </w:pPr>
      <w:r w:rsidRPr="003726E4">
        <w:rPr>
          <w:color w:val="FFC000"/>
        </w:rPr>
        <w:t>Suche nach Möglichkeiten zur Umsetzung des Themas: (Kai, Oliver)</w:t>
      </w:r>
    </w:p>
    <w:p w:rsidR="001B3EE2" w:rsidRPr="003726E4" w:rsidRDefault="001B3EE2" w:rsidP="001B3EE2">
      <w:pPr>
        <w:pStyle w:val="Listenabsatz"/>
        <w:numPr>
          <w:ilvl w:val="1"/>
          <w:numId w:val="8"/>
        </w:numPr>
        <w:spacing w:line="276" w:lineRule="auto"/>
        <w:jc w:val="left"/>
        <w:rPr>
          <w:color w:val="FFC000"/>
        </w:rPr>
      </w:pPr>
      <w:r w:rsidRPr="003726E4">
        <w:rPr>
          <w:color w:val="FFC000"/>
        </w:rPr>
        <w:lastRenderedPageBreak/>
        <w:t>Inspiration im Netz (QUELLE?)</w:t>
      </w:r>
    </w:p>
    <w:p w:rsidR="001B3EE2" w:rsidRPr="00260CA4" w:rsidRDefault="001B3EE2" w:rsidP="001B3EE2">
      <w:pPr>
        <w:pStyle w:val="Listenabsatz"/>
        <w:numPr>
          <w:ilvl w:val="1"/>
          <w:numId w:val="8"/>
        </w:numPr>
        <w:spacing w:line="276" w:lineRule="auto"/>
        <w:jc w:val="left"/>
        <w:rPr>
          <w:color w:val="9BBB59" w:themeColor="accent3"/>
        </w:rPr>
      </w:pPr>
      <w:r w:rsidRPr="00260CA4">
        <w:rPr>
          <w:color w:val="9BBB59" w:themeColor="accent3"/>
        </w:rPr>
        <w:t xml:space="preserve">Scribble </w:t>
      </w:r>
    </w:p>
    <w:p w:rsidR="001B3EE2" w:rsidRPr="00260CA4" w:rsidRDefault="001B3EE2" w:rsidP="001B3EE2">
      <w:pPr>
        <w:pStyle w:val="Listenabsatz"/>
        <w:numPr>
          <w:ilvl w:val="1"/>
          <w:numId w:val="8"/>
        </w:numPr>
        <w:spacing w:line="276" w:lineRule="auto"/>
        <w:jc w:val="left"/>
        <w:rPr>
          <w:color w:val="9BBB59" w:themeColor="accent3"/>
        </w:rPr>
      </w:pPr>
      <w:r w:rsidRPr="00260CA4">
        <w:rPr>
          <w:color w:val="9BBB59" w:themeColor="accent3"/>
        </w:rPr>
        <w:t>Festlegen des Grobkonzeptes</w:t>
      </w:r>
    </w:p>
    <w:p w:rsidR="001B3EE2" w:rsidRPr="00260CA4" w:rsidRDefault="001B3EE2" w:rsidP="001B3EE2">
      <w:pPr>
        <w:pStyle w:val="Listenabsatz"/>
        <w:numPr>
          <w:ilvl w:val="0"/>
          <w:numId w:val="8"/>
        </w:numPr>
        <w:spacing w:line="276" w:lineRule="auto"/>
        <w:jc w:val="left"/>
        <w:rPr>
          <w:color w:val="9BBB59" w:themeColor="accent3"/>
        </w:rPr>
      </w:pPr>
      <w:r w:rsidRPr="00260CA4">
        <w:rPr>
          <w:color w:val="9BBB59" w:themeColor="accent3"/>
        </w:rPr>
        <w:t>Weitere Tests im Umgang mit Git Hub: (Kai, Oliver)</w:t>
      </w:r>
    </w:p>
    <w:p w:rsidR="001B3EE2" w:rsidRPr="00260CA4" w:rsidRDefault="001B3EE2" w:rsidP="001B3EE2">
      <w:pPr>
        <w:pStyle w:val="Listenabsatz"/>
        <w:numPr>
          <w:ilvl w:val="1"/>
          <w:numId w:val="8"/>
        </w:numPr>
        <w:spacing w:line="276" w:lineRule="auto"/>
        <w:jc w:val="left"/>
        <w:rPr>
          <w:color w:val="9BBB59" w:themeColor="accent3"/>
        </w:rPr>
      </w:pPr>
      <w:r w:rsidRPr="00260CA4">
        <w:rPr>
          <w:color w:val="9BBB59" w:themeColor="accent3"/>
        </w:rPr>
        <w:t>Gleichzeitiges Ändern einer Datei und Zusammenführen in einem Branch</w:t>
      </w:r>
    </w:p>
    <w:p w:rsidR="001B3EE2" w:rsidRPr="003726E4" w:rsidRDefault="001B3EE2" w:rsidP="001B3EE2">
      <w:pPr>
        <w:rPr>
          <w:color w:val="9BBB59" w:themeColor="accent3"/>
        </w:rPr>
      </w:pPr>
      <w:r w:rsidRPr="003726E4">
        <w:rPr>
          <w:color w:val="9BBB59" w:themeColor="accent3"/>
        </w:rPr>
        <w:t>11.08.2011:</w:t>
      </w:r>
    </w:p>
    <w:p w:rsidR="001B3EE2" w:rsidRPr="00D17DA6" w:rsidRDefault="001B3EE2" w:rsidP="001B3EE2">
      <w:pPr>
        <w:pStyle w:val="Listenabsatz"/>
        <w:numPr>
          <w:ilvl w:val="0"/>
          <w:numId w:val="8"/>
        </w:numPr>
        <w:spacing w:line="276" w:lineRule="auto"/>
        <w:jc w:val="left"/>
        <w:rPr>
          <w:color w:val="9BBB59" w:themeColor="accent3"/>
        </w:rPr>
      </w:pPr>
      <w:r w:rsidRPr="00D17DA6">
        <w:rPr>
          <w:color w:val="9BBB59" w:themeColor="accent3"/>
        </w:rPr>
        <w:t>Fertigstellung des Designs in Photoshop (Oliver)</w:t>
      </w:r>
    </w:p>
    <w:p w:rsidR="001B3EE2" w:rsidRPr="00D17DA6" w:rsidRDefault="001B3EE2" w:rsidP="001B3EE2">
      <w:pPr>
        <w:pStyle w:val="Listenabsatz"/>
        <w:numPr>
          <w:ilvl w:val="1"/>
          <w:numId w:val="8"/>
        </w:numPr>
        <w:spacing w:line="276" w:lineRule="auto"/>
        <w:jc w:val="left"/>
        <w:rPr>
          <w:color w:val="9BBB59" w:themeColor="accent3"/>
        </w:rPr>
      </w:pPr>
      <w:r w:rsidRPr="00D17DA6">
        <w:rPr>
          <w:color w:val="9BBB59" w:themeColor="accent3"/>
        </w:rPr>
        <w:t>Verworfen: Doodle-Idee</w:t>
      </w:r>
    </w:p>
    <w:p w:rsidR="001B3EE2" w:rsidRPr="00D17DA6" w:rsidRDefault="001B3EE2" w:rsidP="001B3EE2">
      <w:pPr>
        <w:pStyle w:val="Listenabsatz"/>
        <w:numPr>
          <w:ilvl w:val="1"/>
          <w:numId w:val="8"/>
        </w:numPr>
        <w:spacing w:line="276" w:lineRule="auto"/>
        <w:jc w:val="left"/>
        <w:rPr>
          <w:color w:val="9BBB59" w:themeColor="accent3"/>
        </w:rPr>
      </w:pPr>
      <w:r w:rsidRPr="00D17DA6">
        <w:rPr>
          <w:color w:val="9BBB59" w:themeColor="accent3"/>
        </w:rPr>
        <w:t>Rollover-Effekte realisiert</w:t>
      </w:r>
    </w:p>
    <w:p w:rsidR="001B3EE2" w:rsidRPr="00D17DA6" w:rsidRDefault="001B3EE2" w:rsidP="001B3EE2">
      <w:pPr>
        <w:pStyle w:val="Listenabsatz"/>
        <w:numPr>
          <w:ilvl w:val="1"/>
          <w:numId w:val="8"/>
        </w:numPr>
        <w:spacing w:line="276" w:lineRule="auto"/>
        <w:jc w:val="left"/>
        <w:rPr>
          <w:color w:val="9BBB59" w:themeColor="accent3"/>
        </w:rPr>
      </w:pPr>
      <w:r w:rsidRPr="00D17DA6">
        <w:rPr>
          <w:color w:val="9BBB59" w:themeColor="accent3"/>
        </w:rPr>
        <w:t>Menuepunkte implementiert</w:t>
      </w:r>
    </w:p>
    <w:p w:rsidR="001B3EE2" w:rsidRPr="00D17DA6" w:rsidRDefault="001B3EE2" w:rsidP="001B3EE2">
      <w:pPr>
        <w:pStyle w:val="Listenabsatz"/>
        <w:rPr>
          <w:color w:val="9BBB59" w:themeColor="accent3"/>
        </w:rPr>
      </w:pPr>
    </w:p>
    <w:p w:rsidR="001B3EE2" w:rsidRPr="00D17DA6" w:rsidRDefault="001B3EE2" w:rsidP="001B3EE2">
      <w:pPr>
        <w:pStyle w:val="Listenabsatz"/>
        <w:numPr>
          <w:ilvl w:val="0"/>
          <w:numId w:val="8"/>
        </w:numPr>
        <w:spacing w:line="276" w:lineRule="auto"/>
        <w:jc w:val="left"/>
        <w:rPr>
          <w:color w:val="9BBB59" w:themeColor="accent3"/>
        </w:rPr>
      </w:pPr>
      <w:r w:rsidRPr="00D17DA6">
        <w:rPr>
          <w:color w:val="9BBB59" w:themeColor="accent3"/>
        </w:rPr>
        <w:t>Slicing des Designs und Export in Dateien (Oliver)</w:t>
      </w:r>
    </w:p>
    <w:p w:rsidR="001B3EE2" w:rsidRPr="00D17DA6" w:rsidRDefault="001B3EE2" w:rsidP="001B3EE2">
      <w:pPr>
        <w:pStyle w:val="Listenabsatz"/>
        <w:rPr>
          <w:color w:val="9BBB59" w:themeColor="accent3"/>
        </w:rPr>
      </w:pPr>
    </w:p>
    <w:p w:rsidR="001B3EE2" w:rsidRPr="00D17DA6" w:rsidRDefault="001B3EE2" w:rsidP="001B3EE2">
      <w:pPr>
        <w:pStyle w:val="Listenabsatz"/>
        <w:numPr>
          <w:ilvl w:val="0"/>
          <w:numId w:val="8"/>
        </w:numPr>
        <w:spacing w:line="276" w:lineRule="auto"/>
        <w:jc w:val="left"/>
        <w:rPr>
          <w:color w:val="9BBB59" w:themeColor="accent3"/>
        </w:rPr>
      </w:pPr>
      <w:r w:rsidRPr="00D17DA6">
        <w:rPr>
          <w:color w:val="9BBB59" w:themeColor="accent3"/>
        </w:rPr>
        <w:t>Erstellung einer ersten Alpha-Startseite (Kai)</w:t>
      </w:r>
    </w:p>
    <w:p w:rsidR="001B3EE2" w:rsidRPr="003726E4" w:rsidRDefault="001B3EE2" w:rsidP="001B3EE2">
      <w:pPr>
        <w:pStyle w:val="Listenabsatz"/>
        <w:rPr>
          <w:color w:val="9BBB59" w:themeColor="accent3"/>
        </w:rPr>
      </w:pPr>
    </w:p>
    <w:p w:rsidR="001B3EE2" w:rsidRPr="003726E4" w:rsidRDefault="001B3EE2" w:rsidP="001B3EE2">
      <w:pPr>
        <w:rPr>
          <w:color w:val="9BBB59" w:themeColor="accent3"/>
        </w:rPr>
      </w:pPr>
      <w:r w:rsidRPr="003726E4">
        <w:rPr>
          <w:color w:val="9BBB59" w:themeColor="accent3"/>
        </w:rPr>
        <w:t>12.08.2011:</w:t>
      </w:r>
    </w:p>
    <w:p w:rsidR="001B3EE2" w:rsidRPr="00A50A6E" w:rsidRDefault="001B3EE2" w:rsidP="001B3EE2">
      <w:pPr>
        <w:pStyle w:val="Listenabsatz"/>
        <w:numPr>
          <w:ilvl w:val="0"/>
          <w:numId w:val="9"/>
        </w:numPr>
        <w:spacing w:line="276" w:lineRule="auto"/>
        <w:jc w:val="left"/>
        <w:rPr>
          <w:color w:val="E36C0A" w:themeColor="accent6" w:themeShade="BF"/>
        </w:rPr>
      </w:pPr>
      <w:r w:rsidRPr="00A50A6E">
        <w:rPr>
          <w:color w:val="E36C0A" w:themeColor="accent6" w:themeShade="BF"/>
        </w:rPr>
        <w:t>Nach Absprache: Um Mouseover zu realisieren wird das Stylesheet vom XSLT e</w:t>
      </w:r>
      <w:r w:rsidRPr="00A50A6E">
        <w:rPr>
          <w:color w:val="E36C0A" w:themeColor="accent6" w:themeShade="BF"/>
        </w:rPr>
        <w:t>r</w:t>
      </w:r>
      <w:r w:rsidRPr="00A50A6E">
        <w:rPr>
          <w:color w:val="E36C0A" w:themeColor="accent6" w:themeShade="BF"/>
        </w:rPr>
        <w:t xml:space="preserve">zeugt. Eine Einbindung von PseudoTags ist nach: </w:t>
      </w:r>
      <w:hyperlink r:id="rId19" w:history="1">
        <w:r w:rsidRPr="00A50A6E">
          <w:rPr>
            <w:rStyle w:val="Hyperlink"/>
            <w:color w:val="E36C0A" w:themeColor="accent6" w:themeShade="BF"/>
          </w:rPr>
          <w:t>http://www.w3.org/TR/css-style-attr/</w:t>
        </w:r>
      </w:hyperlink>
      <w:r w:rsidRPr="00A50A6E">
        <w:rPr>
          <w:color w:val="E36C0A" w:themeColor="accent6" w:themeShade="BF"/>
        </w:rPr>
        <w:t xml:space="preserve"> zwar theoretisch möglich, zeigte jedoch starke Probleme in der Lesbarkeit und Kompatibilität bei älteren Browsern (IE 7, FF 4). Auf diese Weise wird die Möglichkeit geschaffen, eine komplexere Navigation zu implementieren.(Kai)</w:t>
      </w:r>
    </w:p>
    <w:p w:rsidR="001B3EE2" w:rsidRPr="00A50A6E" w:rsidRDefault="001B3EE2" w:rsidP="001B3EE2">
      <w:pPr>
        <w:pStyle w:val="Listenabsatz"/>
        <w:numPr>
          <w:ilvl w:val="0"/>
          <w:numId w:val="9"/>
        </w:numPr>
        <w:spacing w:line="276" w:lineRule="auto"/>
        <w:jc w:val="left"/>
        <w:rPr>
          <w:color w:val="E36C0A" w:themeColor="accent6" w:themeShade="BF"/>
        </w:rPr>
      </w:pPr>
      <w:r w:rsidRPr="00A50A6E">
        <w:rPr>
          <w:color w:val="E36C0A" w:themeColor="accent6" w:themeShade="BF"/>
        </w:rPr>
        <w:t>Suche nach Lösung für „Flickering Bug“, diverse Lösungsansätze probiert, jedoch scheint der IE8 die Hintergründe stets neu zu laden und nicht zu Cachen, es sei denn, man ändert die Header, die vom Webserver gesendet werden (in diesem Fall nicht vorhanden, bzw. ändert Browsereinstellungen). Dieses Problem konnte mit Win7 + IE8 reproduziert werden.(Kai)</w:t>
      </w:r>
    </w:p>
    <w:p w:rsidR="00C47D23" w:rsidRPr="00A50A6E" w:rsidRDefault="00C47D23" w:rsidP="00C47D23">
      <w:pPr>
        <w:spacing w:line="276" w:lineRule="auto"/>
        <w:jc w:val="left"/>
        <w:rPr>
          <w:color w:val="E36C0A" w:themeColor="accent6" w:themeShade="BF"/>
        </w:rPr>
      </w:pPr>
      <w:r w:rsidRPr="00A50A6E">
        <w:rPr>
          <w:color w:val="E36C0A" w:themeColor="accent6" w:themeShade="BF"/>
        </w:rPr>
        <w:t xml:space="preserve">Am 12.8. 2010 fand die komplette „Übersetzung“ der in Photoshop designten Startseite in HTML und CSS statt, inklusive der Realisation von Mouseover-Effekten. </w:t>
      </w:r>
    </w:p>
    <w:p w:rsidR="001B3EE2" w:rsidRPr="00C47D23" w:rsidRDefault="001B3EE2" w:rsidP="001B3EE2">
      <w:pPr>
        <w:pStyle w:val="Listenabsatz"/>
        <w:numPr>
          <w:ilvl w:val="0"/>
          <w:numId w:val="9"/>
        </w:numPr>
        <w:spacing w:line="276" w:lineRule="auto"/>
        <w:jc w:val="left"/>
        <w:rPr>
          <w:color w:val="9BBB59" w:themeColor="accent3"/>
        </w:rPr>
      </w:pPr>
      <w:r w:rsidRPr="00C47D23">
        <w:rPr>
          <w:color w:val="9BBB59" w:themeColor="accent3"/>
        </w:rPr>
        <w:t>Vollständige „Übersetzung“ der in Photoshop designten Startseite in HTML und CSS(Oliver):</w:t>
      </w:r>
      <w:r w:rsidRPr="00C47D23">
        <w:rPr>
          <w:color w:val="9BBB59" w:themeColor="accent3"/>
        </w:rPr>
        <w:tab/>
      </w:r>
    </w:p>
    <w:p w:rsidR="001B3EE2" w:rsidRPr="00C47D23" w:rsidRDefault="001B3EE2" w:rsidP="001B3EE2">
      <w:pPr>
        <w:pStyle w:val="Listenabsatz"/>
        <w:numPr>
          <w:ilvl w:val="1"/>
          <w:numId w:val="9"/>
        </w:numPr>
        <w:spacing w:line="276" w:lineRule="auto"/>
        <w:jc w:val="left"/>
        <w:rPr>
          <w:color w:val="9BBB59" w:themeColor="accent3"/>
        </w:rPr>
      </w:pPr>
      <w:r w:rsidRPr="00C47D23">
        <w:rPr>
          <w:color w:val="9BBB59" w:themeColor="accent3"/>
        </w:rPr>
        <w:t>Mouseovers funktionieren</w:t>
      </w:r>
    </w:p>
    <w:p w:rsidR="001B3EE2" w:rsidRPr="00C47D23" w:rsidRDefault="001B3EE2" w:rsidP="001B3EE2">
      <w:pPr>
        <w:pStyle w:val="Listenabsatz"/>
        <w:numPr>
          <w:ilvl w:val="1"/>
          <w:numId w:val="9"/>
        </w:numPr>
        <w:spacing w:line="276" w:lineRule="auto"/>
        <w:jc w:val="left"/>
        <w:rPr>
          <w:color w:val="9BBB59" w:themeColor="accent3"/>
        </w:rPr>
      </w:pPr>
      <w:r w:rsidRPr="00C47D23">
        <w:rPr>
          <w:color w:val="9BBB59" w:themeColor="accent3"/>
        </w:rPr>
        <w:t>Layout der Startseite steht</w:t>
      </w:r>
    </w:p>
    <w:p w:rsidR="001B3EE2" w:rsidRPr="00C47D23" w:rsidRDefault="001B3EE2" w:rsidP="001B3EE2">
      <w:pPr>
        <w:pStyle w:val="Listenabsatz"/>
        <w:numPr>
          <w:ilvl w:val="1"/>
          <w:numId w:val="9"/>
        </w:numPr>
        <w:spacing w:line="276" w:lineRule="auto"/>
        <w:jc w:val="left"/>
        <w:rPr>
          <w:color w:val="9BBB59" w:themeColor="accent3"/>
        </w:rPr>
      </w:pPr>
      <w:r w:rsidRPr="00C47D23">
        <w:rPr>
          <w:color w:val="9BBB59" w:themeColor="accent3"/>
        </w:rPr>
        <w:t>Diverse strukturelle Änderungen</w:t>
      </w:r>
    </w:p>
    <w:p w:rsidR="001B3EE2" w:rsidRPr="00C47D23" w:rsidRDefault="001B3EE2" w:rsidP="001B3EE2">
      <w:pPr>
        <w:pStyle w:val="Listenabsatz"/>
        <w:numPr>
          <w:ilvl w:val="1"/>
          <w:numId w:val="9"/>
        </w:numPr>
        <w:spacing w:line="276" w:lineRule="auto"/>
        <w:jc w:val="left"/>
        <w:rPr>
          <w:color w:val="9BBB59" w:themeColor="accent3"/>
        </w:rPr>
      </w:pPr>
      <w:r w:rsidRPr="00C47D23">
        <w:rPr>
          <w:color w:val="9BBB59" w:themeColor="accent3"/>
        </w:rPr>
        <w:t>Sämtliche Grafiken exportiert</w:t>
      </w:r>
    </w:p>
    <w:p w:rsidR="001B3EE2" w:rsidRPr="00C47D23" w:rsidRDefault="001B3EE2" w:rsidP="001B3EE2">
      <w:pPr>
        <w:pStyle w:val="Listenabsatz"/>
        <w:numPr>
          <w:ilvl w:val="1"/>
          <w:numId w:val="9"/>
        </w:numPr>
        <w:spacing w:line="276" w:lineRule="auto"/>
        <w:jc w:val="left"/>
        <w:rPr>
          <w:color w:val="9BBB59" w:themeColor="accent3"/>
        </w:rPr>
      </w:pPr>
      <w:r w:rsidRPr="00C47D23">
        <w:rPr>
          <w:color w:val="9BBB59" w:themeColor="accent3"/>
        </w:rPr>
        <w:t>Kleinere Designanpassungen / Detailaufhübschung</w:t>
      </w:r>
    </w:p>
    <w:p w:rsidR="001B3EE2" w:rsidRPr="00A50A6E" w:rsidRDefault="001B3EE2" w:rsidP="001B3EE2">
      <w:pPr>
        <w:pStyle w:val="Listenabsatz"/>
        <w:numPr>
          <w:ilvl w:val="1"/>
          <w:numId w:val="9"/>
        </w:numPr>
        <w:spacing w:line="276" w:lineRule="auto"/>
        <w:jc w:val="left"/>
        <w:rPr>
          <w:color w:val="E36C0A" w:themeColor="accent6" w:themeShade="BF"/>
        </w:rPr>
      </w:pPr>
      <w:r w:rsidRPr="00A50A6E">
        <w:rPr>
          <w:color w:val="E36C0A" w:themeColor="accent6" w:themeShade="BF"/>
        </w:rPr>
        <w:t>HTML-und CSS</w:t>
      </w:r>
    </w:p>
    <w:p w:rsidR="001B3EE2" w:rsidRPr="00A50A6E" w:rsidRDefault="001B3EE2" w:rsidP="001B3EE2">
      <w:pPr>
        <w:rPr>
          <w:color w:val="E36C0A" w:themeColor="accent6" w:themeShade="BF"/>
        </w:rPr>
      </w:pPr>
      <w:r w:rsidRPr="00A50A6E">
        <w:rPr>
          <w:color w:val="E36C0A" w:themeColor="accent6" w:themeShade="BF"/>
        </w:rPr>
        <w:t>14.08.2011:</w:t>
      </w:r>
    </w:p>
    <w:p w:rsidR="00FD40AC" w:rsidRPr="00A50A6E" w:rsidRDefault="00FD40AC" w:rsidP="001B3EE2">
      <w:pPr>
        <w:rPr>
          <w:color w:val="E36C0A" w:themeColor="accent6" w:themeShade="BF"/>
        </w:rPr>
      </w:pPr>
    </w:p>
    <w:p w:rsidR="001B3EE2" w:rsidRPr="00A50A6E" w:rsidRDefault="001B3EE2" w:rsidP="001B3EE2">
      <w:pPr>
        <w:pStyle w:val="Listenabsatz"/>
        <w:numPr>
          <w:ilvl w:val="0"/>
          <w:numId w:val="10"/>
        </w:numPr>
        <w:spacing w:line="276" w:lineRule="auto"/>
        <w:jc w:val="left"/>
        <w:rPr>
          <w:color w:val="E36C0A" w:themeColor="accent6" w:themeShade="BF"/>
        </w:rPr>
      </w:pPr>
      <w:r w:rsidRPr="00A50A6E">
        <w:rPr>
          <w:color w:val="E36C0A" w:themeColor="accent6" w:themeShade="BF"/>
        </w:rPr>
        <w:t xml:space="preserve">Problem bei der Benutzung von &lt;xsl:apply templates&gt;. Es scheint, als würden dabei nicht richtig Parameter übergeben zu werden. Obwohl dies laut W3C spezifiziert ist: </w:t>
      </w:r>
      <w:hyperlink r:id="rId20" w:history="1">
        <w:r w:rsidRPr="00A50A6E">
          <w:rPr>
            <w:rStyle w:val="Hyperlink"/>
            <w:color w:val="E36C0A" w:themeColor="accent6" w:themeShade="BF"/>
          </w:rPr>
          <w:t>http://www.w3schools.com/xsl/el_apply-templates.asp</w:t>
        </w:r>
      </w:hyperlink>
    </w:p>
    <w:p w:rsidR="001B3EE2" w:rsidRPr="00A50A6E" w:rsidRDefault="001B3EE2" w:rsidP="001B3EE2">
      <w:pPr>
        <w:pStyle w:val="Listenabsatz"/>
        <w:numPr>
          <w:ilvl w:val="1"/>
          <w:numId w:val="10"/>
        </w:numPr>
        <w:spacing w:line="276" w:lineRule="auto"/>
        <w:jc w:val="left"/>
        <w:rPr>
          <w:color w:val="E36C0A" w:themeColor="accent6" w:themeShade="BF"/>
        </w:rPr>
      </w:pPr>
      <w:r w:rsidRPr="00A50A6E">
        <w:rPr>
          <w:color w:val="E36C0A" w:themeColor="accent6" w:themeShade="BF"/>
        </w:rPr>
        <w:lastRenderedPageBreak/>
        <w:t>Versuch das Problem eines Dictionaries über geschachtelte XMLs zu lösen schlägt in den Browsern IE und FF fehl.</w:t>
      </w:r>
    </w:p>
    <w:p w:rsidR="001B3EE2" w:rsidRPr="00A50A6E" w:rsidRDefault="001B3EE2" w:rsidP="001B3EE2">
      <w:pPr>
        <w:pStyle w:val="Listenabsatz"/>
        <w:numPr>
          <w:ilvl w:val="1"/>
          <w:numId w:val="10"/>
        </w:numPr>
        <w:spacing w:line="276" w:lineRule="auto"/>
        <w:jc w:val="left"/>
        <w:rPr>
          <w:color w:val="E36C0A" w:themeColor="accent6" w:themeShade="BF"/>
        </w:rPr>
      </w:pPr>
      <w:r w:rsidRPr="00A50A6E">
        <w:rPr>
          <w:color w:val="E36C0A" w:themeColor="accent6" w:themeShade="BF"/>
        </w:rPr>
        <w:t>Workaround ist die direkte Einbindung einer fremden Datei, über diese direkt drüber zu iterieren und diese dann über ein Template direkt anzubinden.</w:t>
      </w:r>
    </w:p>
    <w:p w:rsidR="001B3EE2" w:rsidRPr="003726E4" w:rsidRDefault="001B3EE2" w:rsidP="001B3EE2">
      <w:pPr>
        <w:rPr>
          <w:color w:val="9BBB59" w:themeColor="accent3"/>
        </w:rPr>
      </w:pPr>
      <w:r w:rsidRPr="003726E4">
        <w:rPr>
          <w:color w:val="9BBB59" w:themeColor="accent3"/>
        </w:rPr>
        <w:t>16.08.2011:</w:t>
      </w:r>
    </w:p>
    <w:p w:rsidR="001B3EE2" w:rsidRPr="00FD40AC" w:rsidRDefault="001B3EE2" w:rsidP="001B3EE2">
      <w:pPr>
        <w:pStyle w:val="Listenabsatz"/>
        <w:numPr>
          <w:ilvl w:val="0"/>
          <w:numId w:val="10"/>
        </w:numPr>
        <w:spacing w:line="276" w:lineRule="auto"/>
        <w:jc w:val="left"/>
        <w:rPr>
          <w:color w:val="9BBB59" w:themeColor="accent3"/>
        </w:rPr>
      </w:pPr>
      <w:r w:rsidRPr="00FD40AC">
        <w:rPr>
          <w:color w:val="9BBB59" w:themeColor="accent3"/>
        </w:rPr>
        <w:t>Oliver: Erstellung der XML-seiten für die einzelnen Kapitel.</w:t>
      </w:r>
    </w:p>
    <w:p w:rsidR="001B3EE2" w:rsidRPr="00FD40AC" w:rsidRDefault="001B3EE2" w:rsidP="001B3EE2">
      <w:pPr>
        <w:pStyle w:val="Listenabsatz"/>
        <w:numPr>
          <w:ilvl w:val="1"/>
          <w:numId w:val="10"/>
        </w:numPr>
        <w:spacing w:line="276" w:lineRule="auto"/>
        <w:jc w:val="left"/>
        <w:rPr>
          <w:color w:val="9BBB59" w:themeColor="accent3"/>
        </w:rPr>
      </w:pPr>
      <w:r w:rsidRPr="00FD40AC">
        <w:rPr>
          <w:color w:val="9BBB59" w:themeColor="accent3"/>
        </w:rPr>
        <w:t>Erstellung von Überschriften als .PNG für die einzelnen Kapitel.</w:t>
      </w:r>
    </w:p>
    <w:p w:rsidR="001B3EE2" w:rsidRPr="003726E4" w:rsidRDefault="001B3EE2" w:rsidP="001B3EE2">
      <w:pPr>
        <w:pStyle w:val="Listenabsatz"/>
        <w:numPr>
          <w:ilvl w:val="1"/>
          <w:numId w:val="10"/>
        </w:numPr>
        <w:spacing w:line="276" w:lineRule="auto"/>
        <w:jc w:val="left"/>
        <w:rPr>
          <w:color w:val="FFC000"/>
        </w:rPr>
      </w:pPr>
      <w:r w:rsidRPr="00FD40AC">
        <w:rPr>
          <w:color w:val="9BBB59" w:themeColor="accent3"/>
        </w:rPr>
        <w:t xml:space="preserve">Findung von Bildmaterial für die einzelnen Kapitel. </w:t>
      </w:r>
      <w:r w:rsidRPr="003726E4">
        <w:rPr>
          <w:color w:val="FFC000"/>
        </w:rPr>
        <w:t>(gross /klein)</w:t>
      </w:r>
    </w:p>
    <w:p w:rsidR="001B3EE2" w:rsidRPr="00FD40AC" w:rsidRDefault="001B3EE2" w:rsidP="001B3EE2">
      <w:pPr>
        <w:pStyle w:val="Listenabsatz"/>
        <w:numPr>
          <w:ilvl w:val="1"/>
          <w:numId w:val="10"/>
        </w:numPr>
        <w:spacing w:line="276" w:lineRule="auto"/>
        <w:jc w:val="left"/>
        <w:rPr>
          <w:color w:val="9BBB59" w:themeColor="accent3"/>
        </w:rPr>
      </w:pPr>
      <w:r w:rsidRPr="00FD40AC">
        <w:rPr>
          <w:color w:val="9BBB59" w:themeColor="accent3"/>
        </w:rPr>
        <w:t>Beginn bilder auf Sickys zu packen.</w:t>
      </w:r>
    </w:p>
    <w:p w:rsidR="001B3EE2" w:rsidRPr="003726E4" w:rsidRDefault="001B3EE2" w:rsidP="001B3EE2">
      <w:pPr>
        <w:pStyle w:val="Listenabsatz"/>
        <w:numPr>
          <w:ilvl w:val="1"/>
          <w:numId w:val="10"/>
        </w:numPr>
        <w:spacing w:line="276" w:lineRule="auto"/>
        <w:jc w:val="left"/>
        <w:rPr>
          <w:color w:val="FFC000"/>
        </w:rPr>
      </w:pPr>
      <w:r w:rsidRPr="003726E4">
        <w:rPr>
          <w:color w:val="FFC000"/>
        </w:rPr>
        <w:t>Mit Kais XML-Syntax vertraut machen.</w:t>
      </w:r>
    </w:p>
    <w:p w:rsidR="001B3EE2" w:rsidRDefault="001B3EE2" w:rsidP="001B3EE2"/>
    <w:p w:rsidR="001B3EE2" w:rsidRPr="003726E4" w:rsidRDefault="001B3EE2" w:rsidP="001B3EE2">
      <w:pPr>
        <w:rPr>
          <w:color w:val="FFC000"/>
        </w:rPr>
      </w:pPr>
      <w:r w:rsidRPr="003726E4">
        <w:rPr>
          <w:color w:val="FFC000"/>
        </w:rPr>
        <w:t>21.08.2011: Validität und der Liebe IE</w:t>
      </w:r>
    </w:p>
    <w:p w:rsidR="001B3EE2" w:rsidRPr="003726E4" w:rsidRDefault="001B3EE2" w:rsidP="001B3EE2">
      <w:pPr>
        <w:rPr>
          <w:color w:val="FFC000"/>
        </w:rPr>
      </w:pPr>
      <w:r w:rsidRPr="003726E4">
        <w:rPr>
          <w:color w:val="FFC000"/>
        </w:rPr>
        <w:t>XSLT erzeugt bei verkürzten Tags (z.B. &lt;img …/&gt;) keinen validen Code. Dabei wird das schließende „/“ am Ende „unterschlagen“.</w:t>
      </w:r>
    </w:p>
    <w:p w:rsidR="001B3EE2" w:rsidRPr="003726E4" w:rsidRDefault="001B3EE2" w:rsidP="001B3EE2">
      <w:pPr>
        <w:autoSpaceDE w:val="0"/>
        <w:autoSpaceDN w:val="0"/>
        <w:adjustRightInd w:val="0"/>
        <w:spacing w:after="0" w:line="240" w:lineRule="auto"/>
        <w:rPr>
          <w:color w:val="FFC000"/>
        </w:rPr>
      </w:pPr>
      <w:r w:rsidRPr="003726E4">
        <w:rPr>
          <w:color w:val="FFC000"/>
        </w:rPr>
        <w:t xml:space="preserve">Nach: </w:t>
      </w:r>
      <w:hyperlink r:id="rId21" w:history="1">
        <w:r w:rsidRPr="003726E4">
          <w:rPr>
            <w:rStyle w:val="Hyperlink"/>
            <w:color w:val="FFC000"/>
          </w:rPr>
          <w:t>http://www.xmlplease.com/xhtmlxhtml</w:t>
        </w:r>
      </w:hyperlink>
      <w:r w:rsidRPr="003726E4">
        <w:rPr>
          <w:color w:val="FFC000"/>
        </w:rPr>
        <w:t xml:space="preserve"> ist es möglich:</w:t>
      </w:r>
    </w:p>
    <w:p w:rsidR="001B3EE2" w:rsidRPr="003726E4" w:rsidRDefault="001B3EE2" w:rsidP="001B3EE2">
      <w:pPr>
        <w:autoSpaceDE w:val="0"/>
        <w:autoSpaceDN w:val="0"/>
        <w:adjustRightInd w:val="0"/>
        <w:spacing w:after="0" w:line="240" w:lineRule="auto"/>
        <w:rPr>
          <w:color w:val="FFC000"/>
        </w:rPr>
      </w:pPr>
    </w:p>
    <w:p w:rsidR="001B3EE2" w:rsidRPr="003726E4" w:rsidRDefault="001B3EE2" w:rsidP="001B3EE2">
      <w:pPr>
        <w:autoSpaceDE w:val="0"/>
        <w:autoSpaceDN w:val="0"/>
        <w:adjustRightInd w:val="0"/>
        <w:spacing w:after="0" w:line="240" w:lineRule="auto"/>
        <w:rPr>
          <w:rFonts w:ascii="Consolas" w:hAnsi="Consolas" w:cs="Consolas"/>
          <w:color w:val="FFC000"/>
          <w:sz w:val="19"/>
          <w:szCs w:val="19"/>
        </w:rPr>
      </w:pPr>
      <w:r w:rsidRPr="003726E4">
        <w:rPr>
          <w:rFonts w:ascii="Consolas" w:hAnsi="Consolas" w:cs="Consolas"/>
          <w:color w:val="FFC000"/>
          <w:sz w:val="19"/>
          <w:szCs w:val="19"/>
        </w:rPr>
        <w:t>&lt;xsl:output method="</w:t>
      </w:r>
      <w:r w:rsidRPr="003726E4">
        <w:rPr>
          <w:rFonts w:ascii="Consolas" w:hAnsi="Consolas" w:cs="Consolas"/>
          <w:b/>
          <w:color w:val="FFC000"/>
          <w:sz w:val="19"/>
          <w:szCs w:val="19"/>
        </w:rPr>
        <w:t>xml</w:t>
      </w:r>
      <w:r w:rsidRPr="003726E4">
        <w:rPr>
          <w:rFonts w:ascii="Consolas" w:hAnsi="Consolas" w:cs="Consolas"/>
          <w:color w:val="FFC000"/>
          <w:sz w:val="19"/>
          <w:szCs w:val="19"/>
        </w:rPr>
        <w:t>"&gt;</w:t>
      </w:r>
    </w:p>
    <w:p w:rsidR="001B3EE2" w:rsidRPr="003726E4" w:rsidRDefault="001B3EE2" w:rsidP="001B3EE2">
      <w:pPr>
        <w:rPr>
          <w:color w:val="FFC000"/>
        </w:rPr>
      </w:pPr>
      <w:r w:rsidRPr="003726E4">
        <w:rPr>
          <w:color w:val="FFC000"/>
        </w:rPr>
        <w:t>Statt method=“html“ kann also auch „xml“ gesetzt werden.</w:t>
      </w:r>
    </w:p>
    <w:p w:rsidR="001B3EE2" w:rsidRPr="003726E4" w:rsidRDefault="001B3EE2" w:rsidP="001B3EE2">
      <w:pPr>
        <w:rPr>
          <w:color w:val="FFC000"/>
        </w:rPr>
      </w:pPr>
      <w:r w:rsidRPr="003726E4">
        <w:rPr>
          <w:color w:val="FFC000"/>
        </w:rPr>
        <w:t>Macht man dies, so werden selbst die verkürzten Tags valide erzeugt.</w:t>
      </w:r>
    </w:p>
    <w:p w:rsidR="001B3EE2" w:rsidRPr="003726E4" w:rsidRDefault="00FD40AC" w:rsidP="001B3EE2">
      <w:pPr>
        <w:rPr>
          <w:color w:val="FFC000"/>
        </w:rPr>
      </w:pPr>
      <w:r w:rsidRPr="003726E4">
        <w:rPr>
          <w:color w:val="FFC000"/>
        </w:rPr>
        <w:t>Im IE</w:t>
      </w:r>
      <w:r w:rsidR="001B3EE2" w:rsidRPr="003726E4">
        <w:rPr>
          <w:color w:val="FFC000"/>
        </w:rPr>
        <w:t xml:space="preserve"> funktioniert alles, so, wie man</w:t>
      </w:r>
      <w:r w:rsidRPr="003726E4">
        <w:rPr>
          <w:color w:val="FFC000"/>
        </w:rPr>
        <w:t xml:space="preserve"> es sich vorstellt. Jedoch im FF</w:t>
      </w:r>
      <w:r w:rsidR="001B3EE2" w:rsidRPr="003726E4">
        <w:rPr>
          <w:color w:val="FFC000"/>
        </w:rPr>
        <w:t xml:space="preserve"> nicht mehr.</w:t>
      </w:r>
    </w:p>
    <w:p w:rsidR="001B3EE2" w:rsidRPr="003726E4" w:rsidRDefault="001B3EE2" w:rsidP="001B3EE2">
      <w:pPr>
        <w:rPr>
          <w:color w:val="FFC000"/>
        </w:rPr>
      </w:pPr>
      <w:r w:rsidRPr="003726E4">
        <w:rPr>
          <w:color w:val="FFC000"/>
        </w:rPr>
        <w:t>Das Problem liegt daran, dass das Javascript, um in der „method=“html““ – Methode auch im IE zu funktionieren via Javascript als Tag nachgeladen wird. Dies funktioniert nun im Firefox nicht mehr.</w:t>
      </w:r>
    </w:p>
    <w:p w:rsidR="001B3EE2" w:rsidRPr="003726E4" w:rsidRDefault="001B3EE2" w:rsidP="001B3EE2">
      <w:pPr>
        <w:rPr>
          <w:color w:val="FFC000"/>
        </w:rPr>
      </w:pPr>
      <w:r w:rsidRPr="003726E4">
        <w:rPr>
          <w:color w:val="FFC000"/>
        </w:rPr>
        <w:t>Setzt man nun die Tags direkt, so funktioniert das Quiz im IE garnicht mehr. Im Firefox hi</w:t>
      </w:r>
      <w:r w:rsidRPr="003726E4">
        <w:rPr>
          <w:color w:val="FFC000"/>
        </w:rPr>
        <w:t>n</w:t>
      </w:r>
      <w:r w:rsidRPr="003726E4">
        <w:rPr>
          <w:color w:val="FFC000"/>
        </w:rPr>
        <w:t>gegen wird nun der Quelltext, wie erwartet vom Javascript erzeugt, jedoch funktioniert das Stylesheet für die erzeugten Elemente nicht mehr.</w:t>
      </w:r>
    </w:p>
    <w:p w:rsidR="001B3EE2" w:rsidRPr="003726E4" w:rsidRDefault="001B3EE2" w:rsidP="001B3EE2">
      <w:pPr>
        <w:autoSpaceDE w:val="0"/>
        <w:autoSpaceDN w:val="0"/>
        <w:adjustRightInd w:val="0"/>
        <w:spacing w:after="0" w:line="240" w:lineRule="auto"/>
        <w:rPr>
          <w:rFonts w:ascii="Consolas" w:hAnsi="Consolas" w:cs="Consolas"/>
          <w:color w:val="FFC000"/>
          <w:sz w:val="19"/>
          <w:szCs w:val="19"/>
        </w:rPr>
      </w:pPr>
      <w:r w:rsidRPr="003726E4">
        <w:rPr>
          <w:color w:val="FFC000"/>
        </w:rPr>
        <w:t xml:space="preserve">Aus diesem Grunde haben wir uns für die invalide Methode entschieden: </w:t>
      </w:r>
      <w:r w:rsidRPr="003726E4">
        <w:rPr>
          <w:rFonts w:ascii="Consolas" w:hAnsi="Consolas" w:cs="Consolas"/>
          <w:color w:val="FFC000"/>
          <w:sz w:val="19"/>
          <w:szCs w:val="19"/>
        </w:rPr>
        <w:t>&lt;xsl:output m</w:t>
      </w:r>
      <w:r w:rsidRPr="003726E4">
        <w:rPr>
          <w:rFonts w:ascii="Consolas" w:hAnsi="Consolas" w:cs="Consolas"/>
          <w:color w:val="FFC000"/>
          <w:sz w:val="19"/>
          <w:szCs w:val="19"/>
        </w:rPr>
        <w:t>e</w:t>
      </w:r>
      <w:r w:rsidRPr="003726E4">
        <w:rPr>
          <w:rFonts w:ascii="Consolas" w:hAnsi="Consolas" w:cs="Consolas"/>
          <w:color w:val="FFC000"/>
          <w:sz w:val="19"/>
          <w:szCs w:val="19"/>
        </w:rPr>
        <w:t>thod="</w:t>
      </w:r>
      <w:r w:rsidRPr="003726E4">
        <w:rPr>
          <w:rFonts w:ascii="Consolas" w:hAnsi="Consolas" w:cs="Consolas"/>
          <w:b/>
          <w:color w:val="FFC000"/>
          <w:sz w:val="19"/>
          <w:szCs w:val="19"/>
        </w:rPr>
        <w:t>html</w:t>
      </w:r>
      <w:r w:rsidRPr="003726E4">
        <w:rPr>
          <w:rFonts w:ascii="Consolas" w:hAnsi="Consolas" w:cs="Consolas"/>
          <w:color w:val="FFC000"/>
          <w:sz w:val="19"/>
          <w:szCs w:val="19"/>
        </w:rPr>
        <w:t>"&gt;</w:t>
      </w:r>
    </w:p>
    <w:p w:rsidR="001B3EE2" w:rsidRPr="003726E4" w:rsidRDefault="001B3EE2" w:rsidP="001B3EE2">
      <w:pPr>
        <w:rPr>
          <w:color w:val="FFC000"/>
        </w:rPr>
      </w:pPr>
      <w:r w:rsidRPr="003726E4">
        <w:rPr>
          <w:color w:val="FFC000"/>
        </w:rPr>
        <w:t>Das Problem liegt an dieser Stelle nur im IE: Der IE 8 verträgt keine zweite Einbindung eines anderen Scripts. Somit muss das Script „nur“ mit Javascript nachgeladen werden. (Dass Javascript über document.createElement(„img“) kein valides XHTML produziert sei hier mal außen vor gelassen…</w:t>
      </w:r>
      <w:bookmarkStart w:id="11" w:name="_GoBack"/>
      <w:bookmarkEnd w:id="11"/>
    </w:p>
    <w:p w:rsidR="001B3EE2" w:rsidRPr="003726E4" w:rsidRDefault="001B3EE2" w:rsidP="001B3EE2">
      <w:pPr>
        <w:rPr>
          <w:color w:val="9BBB59" w:themeColor="accent3"/>
        </w:rPr>
      </w:pPr>
      <w:r w:rsidRPr="003726E4">
        <w:rPr>
          <w:color w:val="9BBB59" w:themeColor="accent3"/>
        </w:rPr>
        <w:t>23.08.2011:</w:t>
      </w:r>
    </w:p>
    <w:p w:rsidR="001B3EE2" w:rsidRPr="00AA7E06" w:rsidRDefault="001B3EE2" w:rsidP="001B3EE2">
      <w:pPr>
        <w:pStyle w:val="Listenabsatz"/>
        <w:numPr>
          <w:ilvl w:val="0"/>
          <w:numId w:val="10"/>
        </w:numPr>
        <w:spacing w:line="276" w:lineRule="auto"/>
        <w:jc w:val="left"/>
        <w:rPr>
          <w:color w:val="9BBB59" w:themeColor="accent3"/>
        </w:rPr>
      </w:pPr>
      <w:r w:rsidRPr="00AA7E06">
        <w:rPr>
          <w:color w:val="9BBB59" w:themeColor="accent3"/>
        </w:rPr>
        <w:t>Oliver: Erstellung der HTML-seiten für den Steckbrief</w:t>
      </w:r>
    </w:p>
    <w:p w:rsidR="001B3EE2" w:rsidRPr="003726E4" w:rsidRDefault="001B3EE2" w:rsidP="001B3EE2">
      <w:pPr>
        <w:pStyle w:val="Listenabsatz"/>
        <w:numPr>
          <w:ilvl w:val="1"/>
          <w:numId w:val="10"/>
        </w:numPr>
        <w:spacing w:line="276" w:lineRule="auto"/>
        <w:jc w:val="left"/>
        <w:rPr>
          <w:color w:val="F79646" w:themeColor="accent6"/>
        </w:rPr>
      </w:pPr>
      <w:r w:rsidRPr="003726E4">
        <w:rPr>
          <w:color w:val="F79646" w:themeColor="accent6"/>
        </w:rPr>
        <w:t>Findung von Bildmaterial für die Karte</w:t>
      </w:r>
    </w:p>
    <w:p w:rsidR="001B3EE2" w:rsidRPr="00AA7E06" w:rsidRDefault="001B3EE2" w:rsidP="001B3EE2">
      <w:pPr>
        <w:pStyle w:val="Listenabsatz"/>
        <w:numPr>
          <w:ilvl w:val="1"/>
          <w:numId w:val="10"/>
        </w:numPr>
        <w:spacing w:line="276" w:lineRule="auto"/>
        <w:jc w:val="left"/>
        <w:rPr>
          <w:color w:val="9BBB59" w:themeColor="accent3"/>
        </w:rPr>
      </w:pPr>
      <w:r w:rsidRPr="00AA7E06">
        <w:rPr>
          <w:color w:val="9BBB59" w:themeColor="accent3"/>
        </w:rPr>
        <w:t>Realisierung von Hover-Effekt für Karte + Tabelle daneben</w:t>
      </w:r>
    </w:p>
    <w:p w:rsidR="001B3EE2" w:rsidRPr="003726E4" w:rsidRDefault="001B3EE2" w:rsidP="001B3EE2">
      <w:pPr>
        <w:pStyle w:val="Listenabsatz"/>
        <w:numPr>
          <w:ilvl w:val="1"/>
          <w:numId w:val="10"/>
        </w:numPr>
        <w:spacing w:line="276" w:lineRule="auto"/>
        <w:jc w:val="left"/>
        <w:rPr>
          <w:color w:val="F79646" w:themeColor="accent6"/>
        </w:rPr>
      </w:pPr>
      <w:r w:rsidRPr="003726E4">
        <w:rPr>
          <w:color w:val="F79646" w:themeColor="accent6"/>
        </w:rPr>
        <w:lastRenderedPageBreak/>
        <w:t>Layouting der HTML-seite</w:t>
      </w:r>
    </w:p>
    <w:p w:rsidR="001B3EE2" w:rsidRPr="003726E4" w:rsidRDefault="001B3EE2" w:rsidP="001B3EE2">
      <w:pPr>
        <w:rPr>
          <w:color w:val="9BBB59" w:themeColor="accent3"/>
        </w:rPr>
      </w:pPr>
      <w:r w:rsidRPr="003726E4">
        <w:rPr>
          <w:color w:val="9BBB59" w:themeColor="accent3"/>
        </w:rPr>
        <w:t>26.08.2011:</w:t>
      </w:r>
    </w:p>
    <w:p w:rsidR="00AA7E06" w:rsidRDefault="00AA7E06" w:rsidP="00AA7E06"/>
    <w:p w:rsidR="001B3EE2" w:rsidRPr="00AA7E06" w:rsidRDefault="00AA7E06" w:rsidP="001B3EE2">
      <w:pPr>
        <w:pStyle w:val="Listenabsatz"/>
        <w:numPr>
          <w:ilvl w:val="0"/>
          <w:numId w:val="10"/>
        </w:numPr>
        <w:spacing w:line="276" w:lineRule="auto"/>
        <w:jc w:val="left"/>
        <w:rPr>
          <w:color w:val="9BBB59" w:themeColor="accent3"/>
        </w:rPr>
      </w:pPr>
      <w:r w:rsidRPr="00AA7E06">
        <w:rPr>
          <w:color w:val="9BBB59" w:themeColor="accent3"/>
        </w:rPr>
        <w:t>Oliver: Fertigstellen steckbr</w:t>
      </w:r>
      <w:r w:rsidR="001B3EE2" w:rsidRPr="00AA7E06">
        <w:rPr>
          <w:color w:val="9BBB59" w:themeColor="accent3"/>
        </w:rPr>
        <w:t>i</w:t>
      </w:r>
      <w:r w:rsidRPr="00AA7E06">
        <w:rPr>
          <w:color w:val="9BBB59" w:themeColor="accent3"/>
        </w:rPr>
        <w:t>e</w:t>
      </w:r>
      <w:r w:rsidR="001B3EE2" w:rsidRPr="00AA7E06">
        <w:rPr>
          <w:color w:val="9BBB59" w:themeColor="accent3"/>
        </w:rPr>
        <w:t>f</w:t>
      </w:r>
    </w:p>
    <w:p w:rsidR="001B3EE2" w:rsidRPr="003726E4" w:rsidRDefault="001B3EE2" w:rsidP="001B3EE2">
      <w:pPr>
        <w:pStyle w:val="Listenabsatz"/>
        <w:numPr>
          <w:ilvl w:val="1"/>
          <w:numId w:val="10"/>
        </w:numPr>
        <w:spacing w:line="276" w:lineRule="auto"/>
        <w:jc w:val="left"/>
        <w:rPr>
          <w:color w:val="F79646" w:themeColor="accent6"/>
        </w:rPr>
      </w:pPr>
      <w:r w:rsidRPr="003726E4">
        <w:rPr>
          <w:color w:val="F79646" w:themeColor="accent6"/>
        </w:rPr>
        <w:t>Mouseover feinschliff</w:t>
      </w:r>
    </w:p>
    <w:p w:rsidR="001B3EE2" w:rsidRPr="00FC2003" w:rsidRDefault="001B3EE2" w:rsidP="001B3EE2">
      <w:pPr>
        <w:pStyle w:val="Listenabsatz"/>
        <w:numPr>
          <w:ilvl w:val="1"/>
          <w:numId w:val="10"/>
        </w:numPr>
        <w:spacing w:line="276" w:lineRule="auto"/>
        <w:jc w:val="left"/>
        <w:rPr>
          <w:color w:val="9BBB59" w:themeColor="accent3"/>
        </w:rPr>
      </w:pPr>
      <w:r w:rsidRPr="00AA7E06">
        <w:rPr>
          <w:color w:val="9BBB59" w:themeColor="accent3"/>
        </w:rPr>
        <w:t>Mouseover bugfix IE</w:t>
      </w:r>
    </w:p>
    <w:p w:rsidR="001B3EE2" w:rsidRPr="00FC2003" w:rsidRDefault="001B3EE2" w:rsidP="001B3EE2">
      <w:pPr>
        <w:pStyle w:val="Listenabsatz"/>
        <w:numPr>
          <w:ilvl w:val="1"/>
          <w:numId w:val="10"/>
        </w:numPr>
        <w:spacing w:line="276" w:lineRule="auto"/>
        <w:jc w:val="left"/>
        <w:rPr>
          <w:color w:val="9BBB59" w:themeColor="accent3"/>
        </w:rPr>
      </w:pPr>
      <w:r w:rsidRPr="00FC2003">
        <w:rPr>
          <w:color w:val="9BBB59" w:themeColor="accent3"/>
        </w:rPr>
        <w:t>hintergrundgrafiken</w:t>
      </w:r>
    </w:p>
    <w:p w:rsidR="001B3EE2" w:rsidRPr="003726E4" w:rsidRDefault="001B3EE2" w:rsidP="001B3EE2">
      <w:pPr>
        <w:pStyle w:val="Listenabsatz"/>
        <w:numPr>
          <w:ilvl w:val="1"/>
          <w:numId w:val="10"/>
        </w:numPr>
        <w:spacing w:line="276" w:lineRule="auto"/>
        <w:jc w:val="left"/>
        <w:rPr>
          <w:color w:val="F79646" w:themeColor="accent6"/>
        </w:rPr>
      </w:pPr>
      <w:r w:rsidRPr="003726E4">
        <w:rPr>
          <w:color w:val="F79646" w:themeColor="accent6"/>
        </w:rPr>
        <w:t>formatierung</w:t>
      </w:r>
    </w:p>
    <w:p w:rsidR="001B3EE2" w:rsidRDefault="001B3EE2" w:rsidP="001B3EE2"/>
    <w:p w:rsidR="001B3EE2" w:rsidRPr="003726E4" w:rsidRDefault="001B3EE2" w:rsidP="001B3EE2">
      <w:pPr>
        <w:rPr>
          <w:color w:val="9BBB59" w:themeColor="accent3"/>
        </w:rPr>
      </w:pPr>
      <w:r w:rsidRPr="003726E4">
        <w:rPr>
          <w:color w:val="9BBB59" w:themeColor="accent3"/>
        </w:rPr>
        <w:t>29.08.2011:</w:t>
      </w:r>
    </w:p>
    <w:p w:rsidR="001B3EE2" w:rsidRPr="00FC2003" w:rsidRDefault="001B3EE2" w:rsidP="001B3EE2">
      <w:pPr>
        <w:pStyle w:val="Listenabsatz"/>
        <w:numPr>
          <w:ilvl w:val="0"/>
          <w:numId w:val="10"/>
        </w:numPr>
        <w:spacing w:line="276" w:lineRule="auto"/>
        <w:jc w:val="left"/>
        <w:rPr>
          <w:color w:val="9BBB59" w:themeColor="accent3"/>
        </w:rPr>
      </w:pPr>
      <w:r w:rsidRPr="00FC2003">
        <w:rPr>
          <w:color w:val="9BBB59" w:themeColor="accent3"/>
        </w:rPr>
        <w:t xml:space="preserve">Oliver: Erstellung der Print-css-seiten </w:t>
      </w:r>
    </w:p>
    <w:p w:rsidR="001B3EE2" w:rsidRPr="003726E4" w:rsidRDefault="001B3EE2" w:rsidP="001B3EE2">
      <w:pPr>
        <w:pStyle w:val="Listenabsatz"/>
        <w:numPr>
          <w:ilvl w:val="0"/>
          <w:numId w:val="10"/>
        </w:numPr>
        <w:spacing w:line="276" w:lineRule="auto"/>
        <w:jc w:val="left"/>
        <w:rPr>
          <w:color w:val="F79646" w:themeColor="accent6"/>
        </w:rPr>
      </w:pPr>
      <w:r w:rsidRPr="003726E4">
        <w:rPr>
          <w:color w:val="F79646" w:themeColor="accent6"/>
        </w:rPr>
        <w:t>aufhübschen kultur / reiseziel</w:t>
      </w:r>
    </w:p>
    <w:p w:rsidR="001B3EE2" w:rsidRDefault="001B3EE2" w:rsidP="001B3EE2">
      <w:pPr>
        <w:pStyle w:val="Listenabsatz"/>
        <w:numPr>
          <w:ilvl w:val="0"/>
          <w:numId w:val="10"/>
        </w:numPr>
        <w:spacing w:line="276" w:lineRule="auto"/>
        <w:jc w:val="left"/>
        <w:rPr>
          <w:color w:val="9BBB59" w:themeColor="accent3"/>
        </w:rPr>
      </w:pPr>
      <w:r w:rsidRPr="00FC2003">
        <w:rPr>
          <w:color w:val="9BBB59" w:themeColor="accent3"/>
        </w:rPr>
        <w:t>Css refactored</w:t>
      </w:r>
    </w:p>
    <w:p w:rsidR="001B3EE2" w:rsidRPr="003726E4" w:rsidRDefault="001B3EE2" w:rsidP="006D7205">
      <w:pPr>
        <w:rPr>
          <w:color w:val="4F81BD" w:themeColor="accent1"/>
        </w:rPr>
      </w:pPr>
    </w:p>
    <w:p w:rsidR="006D7205" w:rsidRPr="006D7205" w:rsidRDefault="006D7205" w:rsidP="006D7205"/>
    <w:p w:rsidR="006D7205" w:rsidRPr="006D7205" w:rsidRDefault="006D7205" w:rsidP="006D7205">
      <w:pPr>
        <w:pStyle w:val="berschrift1"/>
      </w:pPr>
      <w:bookmarkStart w:id="12" w:name="_Toc302597073"/>
      <w:r>
        <w:t>Aufteilung der Arbeit</w:t>
      </w:r>
      <w:bookmarkEnd w:id="12"/>
      <w:r>
        <w:t xml:space="preserve"> </w:t>
      </w:r>
    </w:p>
    <w:p w:rsidR="00374501" w:rsidRDefault="005349AA" w:rsidP="00506EEA">
      <w:pPr>
        <w:rPr>
          <w:color w:val="000000" w:themeColor="text1"/>
        </w:rPr>
      </w:pPr>
      <w:r>
        <w:rPr>
          <w:color w:val="000000" w:themeColor="text1"/>
        </w:rPr>
        <w:t xml:space="preserve">Es findet eine strikte Aufgabentrennung innerhalb des Teams statt: Oliver ist verantwortlich für </w:t>
      </w:r>
      <w:r w:rsidR="00506EEA">
        <w:rPr>
          <w:color w:val="000000" w:themeColor="text1"/>
        </w:rPr>
        <w:t xml:space="preserve">das Design, </w:t>
      </w:r>
      <w:r>
        <w:rPr>
          <w:color w:val="000000" w:themeColor="text1"/>
        </w:rPr>
        <w:t>Layout</w:t>
      </w:r>
      <w:r w:rsidR="00506EEA">
        <w:rPr>
          <w:color w:val="000000" w:themeColor="text1"/>
        </w:rPr>
        <w:t xml:space="preserve"> und Struktur</w:t>
      </w:r>
      <w:r>
        <w:rPr>
          <w:color w:val="000000" w:themeColor="text1"/>
        </w:rPr>
        <w:t xml:space="preserve"> der Website. Dies beinhaltet </w:t>
      </w:r>
      <w:r w:rsidR="00506EEA">
        <w:rPr>
          <w:color w:val="000000" w:themeColor="text1"/>
        </w:rPr>
        <w:t xml:space="preserve">zum Einen das Erstellen sämtlicher benötigter Grafiken mithilfe von Photoshop, das Exportieren der Grafiken in PNG- oder JPEG-Dateien und deren Namensgebung. </w:t>
      </w:r>
      <w:bookmarkStart w:id="13" w:name="_Toc302597074"/>
      <w:r w:rsidR="00506EEA">
        <w:rPr>
          <w:color w:val="000000" w:themeColor="text1"/>
        </w:rPr>
        <w:t>Oliver ist zuständig für das Schreiben säm</w:t>
      </w:r>
      <w:r w:rsidR="00506EEA">
        <w:rPr>
          <w:color w:val="000000" w:themeColor="text1"/>
        </w:rPr>
        <w:t>t</w:t>
      </w:r>
      <w:r w:rsidR="00506EEA">
        <w:rPr>
          <w:color w:val="000000" w:themeColor="text1"/>
        </w:rPr>
        <w:t>licher HTML</w:t>
      </w:r>
      <w:r w:rsidR="00374501">
        <w:rPr>
          <w:color w:val="000000" w:themeColor="text1"/>
        </w:rPr>
        <w:t>-Vorlagen und des Stylesheets</w:t>
      </w:r>
      <w:r w:rsidR="00506EEA">
        <w:rPr>
          <w:color w:val="000000" w:themeColor="text1"/>
        </w:rPr>
        <w:t xml:space="preserve">: </w:t>
      </w:r>
      <w:r w:rsidR="00374501">
        <w:rPr>
          <w:color w:val="000000" w:themeColor="text1"/>
        </w:rPr>
        <w:t>die A</w:t>
      </w:r>
      <w:r w:rsidR="00506EEA">
        <w:rPr>
          <w:color w:val="000000" w:themeColor="text1"/>
        </w:rPr>
        <w:t>ufteilung der Seitenelemente in DIV-Container</w:t>
      </w:r>
      <w:r w:rsidR="00374501">
        <w:rPr>
          <w:color w:val="000000" w:themeColor="text1"/>
        </w:rPr>
        <w:t xml:space="preserve"> und die Findung von geeigneten Layouteigenschaften wie z.B. Positionierung und Größe, Hinte</w:t>
      </w:r>
      <w:r w:rsidR="00374501">
        <w:rPr>
          <w:color w:val="000000" w:themeColor="text1"/>
        </w:rPr>
        <w:t>r</w:t>
      </w:r>
      <w:r w:rsidR="00374501">
        <w:rPr>
          <w:color w:val="000000" w:themeColor="text1"/>
        </w:rPr>
        <w:t xml:space="preserve">grundgrafik und Mousover-Effekten. Darüber hinaus sucht er nach passenden Inhalten in Form von Schrift und Bild und kümmert sich um deren sinnvolle Einbindung im XML.  </w:t>
      </w:r>
    </w:p>
    <w:p w:rsidR="00374501" w:rsidRDefault="00374501" w:rsidP="00506EEA">
      <w:pPr>
        <w:rPr>
          <w:color w:val="000000" w:themeColor="text1"/>
        </w:rPr>
      </w:pPr>
    </w:p>
    <w:p w:rsidR="00374501" w:rsidRDefault="00374501" w:rsidP="00506EEA">
      <w:pPr>
        <w:rPr>
          <w:color w:val="000000" w:themeColor="text1"/>
        </w:rPr>
      </w:pPr>
    </w:p>
    <w:p w:rsidR="00506EEA" w:rsidRDefault="00374501" w:rsidP="00506EEA">
      <w:pPr>
        <w:rPr>
          <w:color w:val="000000" w:themeColor="text1"/>
        </w:rPr>
      </w:pPr>
      <w:r>
        <w:rPr>
          <w:color w:val="000000" w:themeColor="text1"/>
        </w:rPr>
        <w:t>Oliver kümmert sich um die Karosserie und die Armaturen, Kai baut den Motor zusammen.</w:t>
      </w:r>
    </w:p>
    <w:p w:rsidR="00506EEA" w:rsidRDefault="00506EEA" w:rsidP="00506EEA">
      <w:pPr>
        <w:rPr>
          <w:color w:val="000000" w:themeColor="text1"/>
        </w:rPr>
      </w:pPr>
    </w:p>
    <w:bookmarkEnd w:id="13"/>
    <w:p w:rsidR="00EA7096" w:rsidRPr="00EA7096" w:rsidRDefault="00EA7096" w:rsidP="00EA7096">
      <w:pPr>
        <w:pStyle w:val="berschrift1"/>
      </w:pPr>
      <w:r>
        <w:lastRenderedPageBreak/>
        <w:t>Probleme</w:t>
      </w:r>
    </w:p>
    <w:p w:rsidR="006D7205" w:rsidRDefault="006D7205" w:rsidP="006D7205">
      <w:pPr>
        <w:rPr>
          <w:color w:val="C0504D" w:themeColor="accent2"/>
        </w:rPr>
      </w:pPr>
      <w:r w:rsidRPr="003726E4">
        <w:rPr>
          <w:color w:val="C0504D" w:themeColor="accent2"/>
        </w:rPr>
        <w:t>bzw. Abweichungen vom Grobkonzept</w:t>
      </w:r>
    </w:p>
    <w:p w:rsidR="00EA7096" w:rsidRPr="00EA7096" w:rsidRDefault="00EA7096" w:rsidP="00EA7096">
      <w:pPr>
        <w:pStyle w:val="berschrift2"/>
      </w:pPr>
      <w:r>
        <w:t>IE: Problem mit Hovereffekten</w:t>
      </w:r>
    </w:p>
    <w:p w:rsidR="000B7562" w:rsidRPr="00EA7096" w:rsidRDefault="000B7562" w:rsidP="006D7205">
      <w:pPr>
        <w:rPr>
          <w:color w:val="000000" w:themeColor="text1"/>
        </w:rPr>
      </w:pPr>
    </w:p>
    <w:p w:rsidR="000B7562" w:rsidRPr="00EA7096" w:rsidRDefault="000B7562" w:rsidP="000B7562">
      <w:pPr>
        <w:rPr>
          <w:color w:val="000000" w:themeColor="text1"/>
        </w:rPr>
      </w:pPr>
      <w:r w:rsidRPr="00EA7096">
        <w:rPr>
          <w:color w:val="000000" w:themeColor="text1"/>
        </w:rPr>
        <w:t xml:space="preserve">Problem: auf nicht vorhandenen Elementen, z.B. durch "visibility:hidden", lässt sich nicht im </w:t>
      </w:r>
      <w:r w:rsidR="00EA7096">
        <w:rPr>
          <w:color w:val="000000" w:themeColor="text1"/>
        </w:rPr>
        <w:t>Internet-Explorer nicht hovern, da er das versteckte Element als nicht anwesend interpretiert.</w:t>
      </w:r>
    </w:p>
    <w:p w:rsidR="000B7562" w:rsidRPr="00EA7096" w:rsidRDefault="000B7562" w:rsidP="000B7562">
      <w:pPr>
        <w:rPr>
          <w:color w:val="000000" w:themeColor="text1"/>
        </w:rPr>
      </w:pPr>
      <w:r w:rsidRPr="00EA7096">
        <w:rPr>
          <w:color w:val="000000" w:themeColor="text1"/>
        </w:rPr>
        <w:t>Lösung: Mithilfe von Filler-IDs, die ein 1x1px großes transparentes PNG-Bild enthalten, wu</w:t>
      </w:r>
      <w:r w:rsidRPr="00EA7096">
        <w:rPr>
          <w:color w:val="000000" w:themeColor="text1"/>
        </w:rPr>
        <w:t>r</w:t>
      </w:r>
      <w:r w:rsidRPr="00EA7096">
        <w:rPr>
          <w:color w:val="000000" w:themeColor="text1"/>
        </w:rPr>
        <w:t>de ein Schein-Element geschaffen, welches dem IE signalisiert: "Da ist Content, also kann man da drüber Hovern." Die Größe der Filler entspricht jeweils  der Größe der an anderer Stelle eingebundenen Inselgruppen-Bilder (Obenlinks, Untenlinks, Untenrechts).</w:t>
      </w:r>
    </w:p>
    <w:p w:rsidR="000B7562" w:rsidRPr="00EA7096" w:rsidRDefault="000B7562" w:rsidP="000B7562">
      <w:pPr>
        <w:rPr>
          <w:color w:val="000000" w:themeColor="text1"/>
        </w:rPr>
      </w:pPr>
      <w:r w:rsidRPr="00EA7096">
        <w:rPr>
          <w:color w:val="000000" w:themeColor="text1"/>
        </w:rPr>
        <w:t xml:space="preserve">Außerdem wurden Hintergrundgrafiken in Anlehnung an das Design der Startseite für die Tabellen in Steckbrief erstellt. </w:t>
      </w:r>
    </w:p>
    <w:p w:rsidR="000B7562" w:rsidRPr="003726E4" w:rsidRDefault="000B7562" w:rsidP="006D7205">
      <w:pPr>
        <w:rPr>
          <w:color w:val="C0504D" w:themeColor="accent2"/>
        </w:rPr>
      </w:pPr>
    </w:p>
    <w:p w:rsidR="006D7205" w:rsidRDefault="006D7205" w:rsidP="006D7205">
      <w:pPr>
        <w:pStyle w:val="berschrift1"/>
      </w:pPr>
      <w:bookmarkStart w:id="14" w:name="_Toc302597075"/>
      <w:r>
        <w:t>Aufbau des Webauftritt</w:t>
      </w:r>
      <w:bookmarkEnd w:id="14"/>
    </w:p>
    <w:p w:rsidR="006D7205" w:rsidRPr="003726E4" w:rsidRDefault="006D7205" w:rsidP="006D7205">
      <w:pPr>
        <w:rPr>
          <w:color w:val="C0504D" w:themeColor="accent2"/>
        </w:rPr>
      </w:pPr>
      <w:r w:rsidRPr="003726E4">
        <w:rPr>
          <w:color w:val="C0504D" w:themeColor="accent2"/>
        </w:rPr>
        <w:t>Beschreibung</w:t>
      </w:r>
    </w:p>
    <w:p w:rsidR="00893132" w:rsidRDefault="00893132" w:rsidP="00893132">
      <w:pPr>
        <w:pStyle w:val="berschrift2"/>
        <w:spacing w:line="240" w:lineRule="auto"/>
      </w:pPr>
      <w:bookmarkStart w:id="15" w:name="_Toc302597076"/>
      <w:r>
        <w:t>Inhalt</w:t>
      </w:r>
      <w:bookmarkEnd w:id="15"/>
    </w:p>
    <w:p w:rsidR="00893132" w:rsidRDefault="00893132" w:rsidP="00893132">
      <w:pPr>
        <w:spacing w:line="240" w:lineRule="auto"/>
      </w:pPr>
      <w:r>
        <w:t>Die Seite soll Eindrücke über die Inselgruppe der Bahamas vermitteln.</w:t>
      </w:r>
    </w:p>
    <w:p w:rsidR="00893132" w:rsidRDefault="00893132" w:rsidP="00893132">
      <w:pPr>
        <w:spacing w:line="240" w:lineRule="auto"/>
      </w:pPr>
      <w:r>
        <w:t>Dazu wird der Inhalt in folgende Themen gegliedert:</w:t>
      </w:r>
    </w:p>
    <w:p w:rsidR="00893132" w:rsidRPr="00B21D96" w:rsidRDefault="00893132" w:rsidP="00893132">
      <w:pPr>
        <w:pStyle w:val="Listenabsatz"/>
        <w:numPr>
          <w:ilvl w:val="0"/>
          <w:numId w:val="12"/>
        </w:numPr>
        <w:spacing w:line="240" w:lineRule="auto"/>
        <w:jc w:val="left"/>
        <w:rPr>
          <w:b/>
        </w:rPr>
      </w:pPr>
      <w:r w:rsidRPr="00B21D96">
        <w:rPr>
          <w:b/>
        </w:rPr>
        <w:t>Steckbrief:</w:t>
      </w:r>
      <w:r>
        <w:rPr>
          <w:b/>
        </w:rPr>
        <w:br/>
      </w:r>
      <w:r>
        <w:t>Auf einer Seite wird ein kurzer Überblick über die Bahamas präsentiert.</w:t>
      </w:r>
    </w:p>
    <w:p w:rsidR="00893132" w:rsidRDefault="00893132" w:rsidP="00893132">
      <w:pPr>
        <w:pStyle w:val="Listenabsatz"/>
        <w:numPr>
          <w:ilvl w:val="0"/>
          <w:numId w:val="12"/>
        </w:numPr>
        <w:spacing w:line="240" w:lineRule="auto"/>
        <w:jc w:val="left"/>
      </w:pPr>
      <w:r w:rsidRPr="004B5E45">
        <w:rPr>
          <w:b/>
        </w:rPr>
        <w:t>Karte:</w:t>
      </w:r>
      <w:r>
        <w:br/>
        <w:t>Auf dieser werden die einzelnen Inseln gezeigt und zu jeder Informationen über d</w:t>
      </w:r>
      <w:r>
        <w:t>e</w:t>
      </w:r>
      <w:r>
        <w:t>ren Besonderheiten (U.A. aus den folgenden Bereichen: Größe, Lage, Einwohne</w:t>
      </w:r>
      <w:r>
        <w:t>r</w:t>
      </w:r>
      <w:r>
        <w:t>zahl, Tourismus, Geschichte, Kultur, Sehenswürdigkeiten …) vermittelt.</w:t>
      </w:r>
    </w:p>
    <w:p w:rsidR="00893132" w:rsidRPr="004B5E45" w:rsidRDefault="00893132" w:rsidP="00893132">
      <w:pPr>
        <w:pStyle w:val="Listenabsatz"/>
        <w:numPr>
          <w:ilvl w:val="0"/>
          <w:numId w:val="12"/>
        </w:numPr>
        <w:spacing w:line="240" w:lineRule="auto"/>
        <w:jc w:val="left"/>
        <w:rPr>
          <w:b/>
        </w:rPr>
      </w:pPr>
      <w:r>
        <w:rPr>
          <w:b/>
        </w:rPr>
        <w:t>Reiseziel:</w:t>
      </w:r>
      <w:r>
        <w:rPr>
          <w:b/>
        </w:rPr>
        <w:br/>
      </w:r>
      <w:r>
        <w:t>Es werden sowohl visuelle Eindrücke als auch (fiktive) Reiseberichte präsentiert</w:t>
      </w:r>
    </w:p>
    <w:p w:rsidR="00893132" w:rsidRPr="00B21D96" w:rsidRDefault="00893132" w:rsidP="00893132">
      <w:pPr>
        <w:pStyle w:val="Listenabsatz"/>
        <w:numPr>
          <w:ilvl w:val="0"/>
          <w:numId w:val="12"/>
        </w:numPr>
        <w:spacing w:line="240" w:lineRule="auto"/>
        <w:jc w:val="left"/>
        <w:rPr>
          <w:b/>
        </w:rPr>
      </w:pPr>
      <w:r>
        <w:rPr>
          <w:b/>
        </w:rPr>
        <w:t>Kultur:</w:t>
      </w:r>
      <w:r>
        <w:rPr>
          <w:b/>
        </w:rPr>
        <w:br/>
      </w:r>
      <w:r>
        <w:t>Exemplarisch werden Besonderheiten der Kultur in schriftlicher und visualisierter Form dargestellt</w:t>
      </w:r>
    </w:p>
    <w:p w:rsidR="00893132" w:rsidRPr="00B21D96" w:rsidRDefault="00893132" w:rsidP="00893132">
      <w:pPr>
        <w:pStyle w:val="Listenabsatz"/>
        <w:numPr>
          <w:ilvl w:val="0"/>
          <w:numId w:val="12"/>
        </w:numPr>
        <w:spacing w:line="240" w:lineRule="auto"/>
        <w:jc w:val="left"/>
        <w:rPr>
          <w:b/>
        </w:rPr>
      </w:pPr>
      <w:r>
        <w:rPr>
          <w:b/>
        </w:rPr>
        <w:t>Quiz:</w:t>
      </w:r>
      <w:r>
        <w:rPr>
          <w:b/>
        </w:rPr>
        <w:br/>
      </w:r>
      <w:r>
        <w:t>In Bezug auf die einzelnen Themen werden Fragen in Form eines Multiple-Choice-Tests an den Besucher gestellt. Der Besucher kann sich die Fragen auswerten la</w:t>
      </w:r>
      <w:r>
        <w:t>s</w:t>
      </w:r>
      <w:r>
        <w:t>sen und bekommt am Ende eine Bewertung (Einheimischer, Interessierter Tourist, Handtuchkrieger) und Korrektur der Antworten.</w:t>
      </w:r>
    </w:p>
    <w:p w:rsidR="00893132" w:rsidRPr="006D7205" w:rsidRDefault="00893132" w:rsidP="006D7205"/>
    <w:p w:rsidR="006D7205" w:rsidRDefault="006D7205" w:rsidP="006D7205">
      <w:pPr>
        <w:pStyle w:val="berschrift1"/>
      </w:pPr>
      <w:bookmarkStart w:id="16" w:name="_Toc302597077"/>
      <w:r>
        <w:lastRenderedPageBreak/>
        <w:t>Bestandteile</w:t>
      </w:r>
      <w:bookmarkEnd w:id="16"/>
    </w:p>
    <w:p w:rsidR="00893132" w:rsidRDefault="00893132" w:rsidP="00893132"/>
    <w:p w:rsidR="00893132" w:rsidRPr="00893132" w:rsidRDefault="00893132" w:rsidP="00893132"/>
    <w:p w:rsidR="006D7205" w:rsidRDefault="006D7205" w:rsidP="006D7205">
      <w:pPr>
        <w:pStyle w:val="berschrift1"/>
      </w:pPr>
      <w:bookmarkStart w:id="17" w:name="_Toc302597078"/>
      <w:r>
        <w:t>Navigationsstruktur</w:t>
      </w:r>
      <w:bookmarkEnd w:id="17"/>
    </w:p>
    <w:p w:rsidR="006D7205" w:rsidRDefault="006D7205" w:rsidP="006D7205">
      <w:pPr>
        <w:pStyle w:val="berschrift1"/>
      </w:pPr>
      <w:bookmarkStart w:id="18" w:name="_Toc302597079"/>
      <w:r>
        <w:t>Verzeichnisstruktur</w:t>
      </w:r>
      <w:bookmarkEnd w:id="18"/>
    </w:p>
    <w:p w:rsidR="006D7205" w:rsidRDefault="006D7205" w:rsidP="006D7205">
      <w:pPr>
        <w:pStyle w:val="berschrift1"/>
      </w:pPr>
      <w:bookmarkStart w:id="19" w:name="_Toc302597080"/>
      <w:r>
        <w:t>Besondere technische Aspekte</w:t>
      </w:r>
      <w:bookmarkEnd w:id="19"/>
    </w:p>
    <w:p w:rsidR="005D240C" w:rsidRDefault="005D240C" w:rsidP="005D240C">
      <w:r>
        <w:t>-Blättern</w:t>
      </w:r>
    </w:p>
    <w:p w:rsidR="005D240C" w:rsidRDefault="005D240C" w:rsidP="005D240C">
      <w:r>
        <w:t>-Quiz</w:t>
      </w:r>
    </w:p>
    <w:p w:rsidR="005D240C" w:rsidRDefault="005D240C" w:rsidP="005D240C">
      <w:r>
        <w:t>-Steckbrief</w:t>
      </w:r>
    </w:p>
    <w:p w:rsidR="005D240C" w:rsidRPr="005D240C" w:rsidRDefault="005D240C" w:rsidP="005D240C"/>
    <w:bookmarkEnd w:id="6"/>
    <w:p w:rsidR="006D7205" w:rsidRDefault="006D7205" w:rsidP="0051756A">
      <w:pPr>
        <w:pStyle w:val="berschrift1ohneNummer"/>
      </w:pPr>
    </w:p>
    <w:p w:rsidR="006D7205" w:rsidRDefault="006D7205" w:rsidP="0051756A">
      <w:pPr>
        <w:pStyle w:val="berschrift1ohneNummer"/>
      </w:pPr>
    </w:p>
    <w:p w:rsidR="00E24A21" w:rsidRDefault="004E4EA8" w:rsidP="0051756A">
      <w:pPr>
        <w:pStyle w:val="berschrift1ohneNummer"/>
      </w:pPr>
      <w:bookmarkStart w:id="20" w:name="_Toc302597081"/>
      <w:r>
        <w:t>Quellenverzeichnis</w:t>
      </w:r>
      <w:bookmarkEnd w:id="20"/>
    </w:p>
    <w:p w:rsidR="00E24A21" w:rsidRPr="00E24A21" w:rsidRDefault="00E24A21" w:rsidP="00E24A21">
      <w:pPr>
        <w:jc w:val="left"/>
        <w:rPr>
          <w:b/>
        </w:rPr>
      </w:pPr>
    </w:p>
    <w:p w:rsidR="00E24A21" w:rsidRDefault="00E24A21" w:rsidP="00E24A21">
      <w:pPr>
        <w:pStyle w:val="Listenabsatz"/>
        <w:numPr>
          <w:ilvl w:val="0"/>
          <w:numId w:val="15"/>
        </w:numPr>
        <w:jc w:val="left"/>
        <w:rPr>
          <w:b/>
        </w:rPr>
      </w:pPr>
      <w:r w:rsidRPr="00E24A21">
        <w:rPr>
          <w:b/>
        </w:rPr>
        <w:t xml:space="preserve">Layout </w:t>
      </w:r>
    </w:p>
    <w:p w:rsidR="00E24A21" w:rsidRPr="00E24A21" w:rsidRDefault="00E24A21" w:rsidP="00E24A21">
      <w:pPr>
        <w:pStyle w:val="Listenabsatz"/>
        <w:numPr>
          <w:ilvl w:val="0"/>
          <w:numId w:val="18"/>
        </w:numPr>
        <w:jc w:val="left"/>
        <w:rPr>
          <w:lang w:val="en-US"/>
        </w:rPr>
      </w:pPr>
      <w:r w:rsidRPr="00E24A21">
        <w:rPr>
          <w:lang w:val="en-US"/>
        </w:rPr>
        <w:t>Sticky 1: http://us.123rf.com/400wm/400/400/tupungato/tupungato1003/tupungato100300158/6685408-green-sticky-note-pinned-to-an-office-notice-board-nurses-wanted--medical-career-opportunity-and-rec.jpg</w:t>
      </w:r>
    </w:p>
    <w:p w:rsidR="00E24A21" w:rsidRPr="00E24A21" w:rsidRDefault="00E24A21" w:rsidP="00E24A21">
      <w:pPr>
        <w:pStyle w:val="Listenabsatz"/>
        <w:numPr>
          <w:ilvl w:val="0"/>
          <w:numId w:val="18"/>
        </w:numPr>
        <w:jc w:val="left"/>
        <w:rPr>
          <w:lang w:val="en-US"/>
        </w:rPr>
      </w:pPr>
      <w:r w:rsidRPr="00E24A21">
        <w:rPr>
          <w:lang w:val="en-US"/>
        </w:rPr>
        <w:t>Sticky2: http://image.yaymicro.com/rz_1210x1210/0/55e/red-sticky-note--you-are-fired---55ee86.jpg</w:t>
      </w:r>
    </w:p>
    <w:p w:rsidR="00E24A21" w:rsidRDefault="00E24A21" w:rsidP="00E24A21">
      <w:pPr>
        <w:pStyle w:val="Listenabsatz"/>
        <w:numPr>
          <w:ilvl w:val="0"/>
          <w:numId w:val="18"/>
        </w:numPr>
        <w:jc w:val="left"/>
      </w:pPr>
      <w:r>
        <w:t>Papier: http://www.blackracket.com/Textures/13-229450373_ff8fd8e0ff_o.jpg</w:t>
      </w:r>
    </w:p>
    <w:p w:rsidR="00E24A21" w:rsidRDefault="00E24A21" w:rsidP="00E24A21">
      <w:pPr>
        <w:pStyle w:val="Listenabsatz"/>
        <w:numPr>
          <w:ilvl w:val="0"/>
          <w:numId w:val="18"/>
        </w:numPr>
        <w:jc w:val="left"/>
      </w:pPr>
      <w:r>
        <w:t>Flagge: http://th07.deviantart.net/fs71/PRE/i/2011/092/f/2/bahamas_flag_grunge_by_think0-d3d2fa5.jpg</w:t>
      </w:r>
    </w:p>
    <w:p w:rsidR="00E24A21" w:rsidRDefault="00E24A21" w:rsidP="00E24A21">
      <w:pPr>
        <w:pStyle w:val="Listenabsatz"/>
        <w:numPr>
          <w:ilvl w:val="0"/>
          <w:numId w:val="18"/>
        </w:numPr>
        <w:jc w:val="left"/>
      </w:pPr>
      <w:r>
        <w:lastRenderedPageBreak/>
        <w:t>Leder: http://www.photos-public-domain.com/wp-content/uploads/2011/02/light-brown-leather-texture.jpg</w:t>
      </w:r>
    </w:p>
    <w:p w:rsidR="00E24A21" w:rsidRDefault="00E24A21" w:rsidP="00E24A21">
      <w:pPr>
        <w:pStyle w:val="Listenabsatz"/>
        <w:numPr>
          <w:ilvl w:val="0"/>
          <w:numId w:val="18"/>
        </w:numPr>
        <w:jc w:val="left"/>
      </w:pPr>
      <w:r>
        <w:t>Mappe: http://2.bp.blogspot.com/_PKrqhojXazM/TNmqk6vIIVI/AAAAAAAAADs/HUY-VFI_ii8/s1600/clodaghs+album+001.jpg</w:t>
      </w:r>
    </w:p>
    <w:p w:rsidR="00E24A21" w:rsidRDefault="00E24A21" w:rsidP="00E24A21">
      <w:pPr>
        <w:pStyle w:val="Listenabsatz"/>
        <w:numPr>
          <w:ilvl w:val="0"/>
          <w:numId w:val="18"/>
        </w:numPr>
        <w:jc w:val="left"/>
      </w:pPr>
      <w:r>
        <w:t>Eselsohr: http://www.designtrax.de/wp-content/uploads/2011/02/nextpage/nextpage-preview-small.jpg</w:t>
      </w:r>
    </w:p>
    <w:p w:rsidR="00E24A21" w:rsidRDefault="00E24A21" w:rsidP="00E24A21">
      <w:pPr>
        <w:pStyle w:val="Listenabsatz"/>
        <w:numPr>
          <w:ilvl w:val="0"/>
          <w:numId w:val="18"/>
        </w:numPr>
        <w:jc w:val="left"/>
      </w:pPr>
      <w:r>
        <w:t>Hintergrund: http://amazingtextures.com/textures/data/media/14/DSCF0324.jpg</w:t>
      </w:r>
    </w:p>
    <w:p w:rsidR="00E24A21" w:rsidRDefault="00E24A21" w:rsidP="00E24A21">
      <w:pPr>
        <w:pStyle w:val="Listenabsatz"/>
        <w:numPr>
          <w:ilvl w:val="0"/>
          <w:numId w:val="18"/>
        </w:numPr>
        <w:jc w:val="left"/>
      </w:pPr>
      <w:r>
        <w:t>Courier New Schriftmuster: http://upload.wikimedia.org/wikipedia/commons/9/93/Courier_Bitstream.png</w:t>
      </w:r>
    </w:p>
    <w:p w:rsidR="00E24A21" w:rsidRPr="00E24A21" w:rsidRDefault="00E24A21" w:rsidP="00E24A21">
      <w:pPr>
        <w:pStyle w:val="Listenabsatz"/>
        <w:numPr>
          <w:ilvl w:val="0"/>
          <w:numId w:val="18"/>
        </w:numPr>
        <w:jc w:val="left"/>
        <w:rPr>
          <w:lang w:val="en-US"/>
        </w:rPr>
      </w:pPr>
      <w:r w:rsidRPr="00E24A21">
        <w:rPr>
          <w:lang w:val="en-US"/>
        </w:rPr>
        <w:t>Post-It: http://us.123rf.com/400wm/400/400/argus456/argus4560810/argus456081000419/3640228-alt-besch-digt-polaroid-auf-wei-em-hintergrund.jpg</w:t>
      </w:r>
    </w:p>
    <w:p w:rsidR="00E24A21" w:rsidRDefault="00E24A21" w:rsidP="00E24A21">
      <w:pPr>
        <w:pStyle w:val="Listenabsatz"/>
        <w:numPr>
          <w:ilvl w:val="0"/>
          <w:numId w:val="15"/>
        </w:numPr>
        <w:jc w:val="left"/>
        <w:rPr>
          <w:b/>
        </w:rPr>
      </w:pPr>
      <w:r w:rsidRPr="00E24A21">
        <w:rPr>
          <w:b/>
        </w:rPr>
        <w:t>Reiseziel</w:t>
      </w:r>
    </w:p>
    <w:p w:rsidR="00E24A21" w:rsidRPr="00E24A21" w:rsidRDefault="00E24A21" w:rsidP="00E24A21">
      <w:pPr>
        <w:pStyle w:val="Listenabsatz"/>
        <w:numPr>
          <w:ilvl w:val="1"/>
          <w:numId w:val="19"/>
        </w:numPr>
        <w:jc w:val="left"/>
        <w:rPr>
          <w:lang w:val="en-US"/>
        </w:rPr>
      </w:pPr>
      <w:r w:rsidRPr="00E24A21">
        <w:rPr>
          <w:lang w:val="en-US"/>
        </w:rPr>
        <w:t>Hotel Atlantic Bahamas: http://www.thehawaii.org/wp-content/uploads/2011/08/Bahamas-Atlantis.jpg</w:t>
      </w:r>
    </w:p>
    <w:p w:rsidR="00E24A21" w:rsidRPr="00E24A21" w:rsidRDefault="00E24A21" w:rsidP="00E24A21">
      <w:pPr>
        <w:pStyle w:val="Listenabsatz"/>
        <w:numPr>
          <w:ilvl w:val="1"/>
          <w:numId w:val="19"/>
        </w:numPr>
        <w:jc w:val="left"/>
        <w:rPr>
          <w:lang w:val="en-US"/>
        </w:rPr>
      </w:pPr>
      <w:r w:rsidRPr="00E24A21">
        <w:rPr>
          <w:lang w:val="en-US"/>
        </w:rPr>
        <w:t>Strand: http://de.wikipedia.org/w/index.php?title=Datei:Emerald_bay_great_exuma_bahamas.jpg&amp;filetimestamp=20051011004757</w:t>
      </w:r>
    </w:p>
    <w:p w:rsidR="00E24A21" w:rsidRPr="00E24A21" w:rsidRDefault="00E24A21" w:rsidP="00E24A21">
      <w:pPr>
        <w:pStyle w:val="Listenabsatz"/>
        <w:numPr>
          <w:ilvl w:val="1"/>
          <w:numId w:val="19"/>
        </w:numPr>
        <w:jc w:val="left"/>
      </w:pPr>
      <w:r w:rsidRPr="00E24A21">
        <w:t>Hafen: http://de.wikipedia.org/w/index.php?title=Datei:Nassau02.jpg&amp;filetimestamp=20051129143821</w:t>
      </w:r>
    </w:p>
    <w:p w:rsidR="00E24A21" w:rsidRPr="00E24A21" w:rsidRDefault="00E24A21" w:rsidP="00E24A21">
      <w:pPr>
        <w:pStyle w:val="Listenabsatz"/>
        <w:numPr>
          <w:ilvl w:val="1"/>
          <w:numId w:val="19"/>
        </w:numPr>
        <w:jc w:val="left"/>
      </w:pPr>
      <w:r>
        <w:t>T</w:t>
      </w:r>
      <w:r w:rsidRPr="00E24A21">
        <w:t>empel: http://de.wikipedia.org/w/index.php?title=Datei:Bahamas_Parliament.jpg&amp;filetimestamp=20060515043423</w:t>
      </w:r>
    </w:p>
    <w:p w:rsidR="00E24A21" w:rsidRDefault="00E24A21" w:rsidP="00E24A21">
      <w:pPr>
        <w:pStyle w:val="Listenabsatz"/>
        <w:numPr>
          <w:ilvl w:val="1"/>
          <w:numId w:val="19"/>
        </w:numPr>
        <w:jc w:val="left"/>
        <w:rPr>
          <w:lang w:val="en-US"/>
        </w:rPr>
      </w:pPr>
      <w:r w:rsidRPr="00E24A21">
        <w:rPr>
          <w:lang w:val="en-US"/>
        </w:rPr>
        <w:t>Boot: http://www.google.de/imgres?imgurl=http://www.aycalifeclub.com/wp-content/uploads/bahamas-photos-7.jpg&amp;imgrefurl=http://www.aycalifeclub.com/bahamas.html/bahamas-photos-7&amp;usg=__EQjnjbrC-LmbAtTN5ObGFmZR7Uc=&amp;h=798&amp;w=1200&amp;sz=211&amp;hl=de&amp;start=41&amp;zoom=1&amp;tbnid=1WgxmyERR7GDUM:&amp;tbnh=146&amp;tbnw=193&amp;ei=avFfTu99yviyBtHs_JYO&amp;prev=/search%3Fq%3Dbahamas%26um%3D1%26hl%3Dde%26sa%3DN%26rls%3Dcom.microsoft:de:IE-Sea</w:t>
      </w:r>
      <w:r w:rsidRPr="00E24A21">
        <w:rPr>
          <w:lang w:val="en-US"/>
        </w:rPr>
        <w:t>r</w:t>
      </w:r>
      <w:r w:rsidRPr="00E24A21">
        <w:rPr>
          <w:lang w:val="en-US"/>
        </w:rPr>
        <w:t>chBox%26rlz%3D1I7ACAW_deDE368%26biw%3D1280%26bih%3D814%26tbm%3Disch&amp;um=1&amp;itbs=1&amp;biw=1280&amp;bih=814&amp;iact=rc&amp;dur=98&amp;page=3&amp;ndsp=20&amp;ved=1t:429,r:3,s:41&amp;tx=133&amp;ty=71</w:t>
      </w:r>
    </w:p>
    <w:p w:rsidR="00E24A21" w:rsidRPr="00E24A21" w:rsidRDefault="00E24A21" w:rsidP="00E24A21">
      <w:pPr>
        <w:pStyle w:val="Listenabsatz"/>
        <w:ind w:left="1440"/>
        <w:jc w:val="left"/>
        <w:rPr>
          <w:lang w:val="en-US"/>
        </w:rPr>
      </w:pPr>
    </w:p>
    <w:p w:rsidR="00E24A21" w:rsidRDefault="00E24A21" w:rsidP="00E24A21">
      <w:pPr>
        <w:pStyle w:val="Listenabsatz"/>
        <w:numPr>
          <w:ilvl w:val="0"/>
          <w:numId w:val="15"/>
        </w:numPr>
        <w:jc w:val="left"/>
      </w:pPr>
      <w:r w:rsidRPr="00E24A21">
        <w:rPr>
          <w:b/>
        </w:rPr>
        <w:lastRenderedPageBreak/>
        <w:t>Kultur</w:t>
      </w:r>
      <w:r w:rsidRPr="00E24A21">
        <w:t xml:space="preserve"> </w:t>
      </w:r>
    </w:p>
    <w:p w:rsidR="00E24A21" w:rsidRDefault="00E24A21" w:rsidP="00E24A21">
      <w:pPr>
        <w:pStyle w:val="Listenabsatz"/>
        <w:numPr>
          <w:ilvl w:val="1"/>
          <w:numId w:val="20"/>
        </w:numPr>
        <w:jc w:val="left"/>
      </w:pPr>
      <w:r>
        <w:t>Bild 1: http://www.meine-bahamas-reise.com/image-files/Straw_Market.jpg</w:t>
      </w:r>
    </w:p>
    <w:p w:rsidR="00E24A21" w:rsidRPr="00E24A21" w:rsidRDefault="00E24A21" w:rsidP="00E24A21">
      <w:pPr>
        <w:pStyle w:val="Listenabsatz"/>
        <w:numPr>
          <w:ilvl w:val="1"/>
          <w:numId w:val="20"/>
        </w:numPr>
        <w:jc w:val="left"/>
      </w:pPr>
      <w:r>
        <w:t>Bild 2: http://www.meine-bahamas-reise.com/image-files/Obeah.jpg</w:t>
      </w:r>
    </w:p>
    <w:p w:rsidR="00E24A21" w:rsidRDefault="00E24A21" w:rsidP="00E24A21">
      <w:pPr>
        <w:pStyle w:val="Listenabsatz"/>
        <w:numPr>
          <w:ilvl w:val="1"/>
          <w:numId w:val="20"/>
        </w:numPr>
        <w:jc w:val="left"/>
      </w:pPr>
      <w:r>
        <w:t>Bild 3: http://www.meine-bahamas-reise.com/image-files/Junkanoo3.jpg</w:t>
      </w:r>
    </w:p>
    <w:p w:rsidR="00E24A21" w:rsidRDefault="00E24A21" w:rsidP="00E24A21">
      <w:pPr>
        <w:pStyle w:val="Listenabsatz"/>
        <w:numPr>
          <w:ilvl w:val="1"/>
          <w:numId w:val="20"/>
        </w:numPr>
        <w:jc w:val="left"/>
      </w:pPr>
      <w:r>
        <w:t>Bild 4: http://www.meine-bahamas-reise.com/image-files/Junkanoo1.jpg</w:t>
      </w:r>
    </w:p>
    <w:p w:rsidR="00E24A21" w:rsidRDefault="00E24A21" w:rsidP="00E24A21">
      <w:pPr>
        <w:pStyle w:val="Listenabsatz"/>
        <w:numPr>
          <w:ilvl w:val="1"/>
          <w:numId w:val="20"/>
        </w:numPr>
        <w:jc w:val="left"/>
      </w:pPr>
      <w:r>
        <w:t xml:space="preserve">Bild 5: </w:t>
      </w:r>
      <w:r w:rsidRPr="00E24A21">
        <w:t>http://upload.wikimedia.org/wikipedia/commons/d/dc/Junkanoo.jpg</w:t>
      </w:r>
    </w:p>
    <w:p w:rsidR="00E24A21" w:rsidRPr="00E24A21" w:rsidRDefault="00E24A21" w:rsidP="00E24A21">
      <w:pPr>
        <w:pStyle w:val="Listenabsatz"/>
        <w:jc w:val="left"/>
      </w:pPr>
    </w:p>
    <w:p w:rsidR="00E24A21" w:rsidRDefault="00E24A21" w:rsidP="00E24A21">
      <w:pPr>
        <w:pStyle w:val="Listenabsatz"/>
        <w:numPr>
          <w:ilvl w:val="0"/>
          <w:numId w:val="15"/>
        </w:numPr>
        <w:jc w:val="left"/>
        <w:rPr>
          <w:b/>
        </w:rPr>
      </w:pPr>
      <w:r w:rsidRPr="00E24A21">
        <w:rPr>
          <w:b/>
        </w:rPr>
        <w:t>Quiz</w:t>
      </w:r>
    </w:p>
    <w:p w:rsidR="00E24A21" w:rsidRPr="00E24A21" w:rsidRDefault="00E24A21" w:rsidP="00E24A21">
      <w:pPr>
        <w:pStyle w:val="Listenabsatz"/>
        <w:numPr>
          <w:ilvl w:val="1"/>
          <w:numId w:val="21"/>
        </w:numPr>
        <w:jc w:val="left"/>
        <w:rPr>
          <w:lang w:val="en-US"/>
        </w:rPr>
      </w:pPr>
      <w:r w:rsidRPr="00E24A21">
        <w:rPr>
          <w:lang w:val="en-US"/>
        </w:rPr>
        <w:t>Tourist: http://www.victorialodging.com/files/images/event/tourist_town_victoria.jpg?0</w:t>
      </w:r>
    </w:p>
    <w:p w:rsidR="00E24A21" w:rsidRPr="00E24A21" w:rsidRDefault="00E24A21" w:rsidP="00E24A21">
      <w:pPr>
        <w:pStyle w:val="Listenabsatz"/>
        <w:numPr>
          <w:ilvl w:val="1"/>
          <w:numId w:val="21"/>
        </w:numPr>
        <w:jc w:val="left"/>
      </w:pPr>
      <w:r>
        <w:t>H</w:t>
      </w:r>
      <w:r w:rsidRPr="00E24A21">
        <w:t>andtuch: http://www.go4celebrity.com/wallpapers/Diane-Kruger/Diane-Kruger-010.jpg</w:t>
      </w:r>
    </w:p>
    <w:p w:rsidR="00E24A21" w:rsidRPr="00E24A21" w:rsidRDefault="00E24A21" w:rsidP="00E24A21">
      <w:pPr>
        <w:pStyle w:val="Listenabsatz"/>
        <w:numPr>
          <w:ilvl w:val="1"/>
          <w:numId w:val="21"/>
        </w:numPr>
        <w:jc w:val="left"/>
      </w:pPr>
      <w:r>
        <w:t>E</w:t>
      </w:r>
      <w:r w:rsidRPr="00E24A21">
        <w:t>inheimischer: http://www.solagracia.eu/wp-content/uploads/5-einheimischer-paddelt-uns-zu-austernbank.jpg</w:t>
      </w:r>
    </w:p>
    <w:p w:rsidR="00E24A21" w:rsidRDefault="00E24A21" w:rsidP="00E24A21">
      <w:pPr>
        <w:jc w:val="left"/>
        <w:rPr>
          <w:b/>
        </w:rPr>
      </w:pPr>
    </w:p>
    <w:p w:rsidR="00922331" w:rsidRDefault="00E24A21" w:rsidP="00E24A21">
      <w:pPr>
        <w:jc w:val="left"/>
        <w:rPr>
          <w:b/>
        </w:rPr>
      </w:pPr>
      <w:r w:rsidRPr="00E24A21">
        <w:rPr>
          <w:b/>
        </w:rPr>
        <w:t>http://www.meine-bahamas-reise.com/bahamaskultur.html</w:t>
      </w:r>
    </w:p>
    <w:p w:rsidR="00922331" w:rsidRDefault="00922331" w:rsidP="00E24A21">
      <w:pPr>
        <w:jc w:val="left"/>
        <w:rPr>
          <w:b/>
        </w:rPr>
      </w:pPr>
    </w:p>
    <w:p w:rsidR="00EB4128" w:rsidRDefault="00EB4128" w:rsidP="00E24A21">
      <w:pPr>
        <w:jc w:val="left"/>
      </w:pPr>
      <w:r w:rsidRPr="00B84C05">
        <w:t>K</w:t>
      </w:r>
      <w:r>
        <w:t xml:space="preserve">ozikova, Olga: </w:t>
      </w:r>
      <w:r w:rsidRPr="00B84C05">
        <w:t>D</w:t>
      </w:r>
      <w:r>
        <w:t>issertationsarbeit „</w:t>
      </w:r>
      <w:r w:rsidRPr="00B84C05">
        <w:t>F</w:t>
      </w:r>
      <w:r>
        <w:t>ü</w:t>
      </w:r>
      <w:r w:rsidRPr="00B84C05">
        <w:t>hrungsverhalten als Einflussfaktor auf Qualität</w:t>
      </w:r>
      <w:r>
        <w:t xml:space="preserve"> und Effektivitä</w:t>
      </w:r>
      <w:r w:rsidRPr="00B84C05">
        <w:t>t in</w:t>
      </w:r>
      <w:r>
        <w:t xml:space="preserve"> </w:t>
      </w:r>
      <w:r w:rsidRPr="00B84C05">
        <w:t>kleinen und mittleren Unternehmen in Deutschland und in der Slowakei</w:t>
      </w:r>
      <w:r>
        <w:t xml:space="preserve">“, </w:t>
      </w:r>
      <w:hyperlink r:id="rId22" w:history="1">
        <w:r w:rsidRPr="00B01CFE">
          <w:rPr>
            <w:rStyle w:val="Hyperlink"/>
          </w:rPr>
          <w:t>http://www.hzdr.de/publications/011467/11467.pdf</w:t>
        </w:r>
      </w:hyperlink>
      <w:r>
        <w:t>, 2007, eingesehen am 24.03.2011</w:t>
      </w:r>
    </w:p>
    <w:p w:rsidR="00DC6BCB" w:rsidRDefault="005214D0" w:rsidP="00E24A21">
      <w:pPr>
        <w:jc w:val="left"/>
      </w:pPr>
      <w:r>
        <w:t>Zell, Helmut</w:t>
      </w:r>
      <w:r w:rsidR="00063914">
        <w:t>, Dr.</w:t>
      </w:r>
      <w:r>
        <w:t xml:space="preserve">: </w:t>
      </w:r>
      <w:r w:rsidR="0049589E">
        <w:t xml:space="preserve">Klassische Führungsstile in </w:t>
      </w:r>
      <w:r w:rsidR="00DC6BCB">
        <w:t xml:space="preserve">Management und Führung: </w:t>
      </w:r>
      <w:r w:rsidR="00DC6BCB">
        <w:br/>
        <w:t xml:space="preserve">URL: </w:t>
      </w:r>
      <w:hyperlink r:id="rId23" w:history="1">
        <w:r w:rsidR="00DC6BCB" w:rsidRPr="005C661C">
          <w:rPr>
            <w:rStyle w:val="Hyperlink"/>
          </w:rPr>
          <w:t>http://www.ibim.de/management/3-2.htm</w:t>
        </w:r>
      </w:hyperlink>
      <w:r w:rsidR="00DC6BCB">
        <w:t>, eingesehen am 20.0</w:t>
      </w:r>
      <w:r w:rsidR="00B84C05">
        <w:t>3.2011</w:t>
      </w:r>
    </w:p>
    <w:p w:rsidR="00EB4128" w:rsidRDefault="00EB4128" w:rsidP="00E24A21">
      <w:pPr>
        <w:jc w:val="left"/>
        <w:rPr>
          <w:rFonts w:cs="Arial"/>
        </w:rPr>
      </w:pPr>
      <w:r>
        <w:rPr>
          <w:rFonts w:cs="Arial"/>
        </w:rPr>
        <w:t xml:space="preserve">Handelsblatt 07.04.2010: </w:t>
      </w:r>
      <w:r w:rsidRPr="002977FB">
        <w:rPr>
          <w:rFonts w:cs="Arial"/>
          <w:bCs/>
        </w:rPr>
        <w:t>S</w:t>
      </w:r>
      <w:r>
        <w:rPr>
          <w:rFonts w:cs="Arial"/>
          <w:bCs/>
        </w:rPr>
        <w:t>pringer &amp; Jacoby ist Geschichte:</w:t>
      </w:r>
      <w:r>
        <w:rPr>
          <w:rFonts w:cs="Arial"/>
          <w:bCs/>
        </w:rPr>
        <w:br/>
        <w:t xml:space="preserve">URL: </w:t>
      </w:r>
      <w:hyperlink r:id="rId24" w:history="1">
        <w:r w:rsidRPr="00D3687E">
          <w:rPr>
            <w:rStyle w:val="Hyperlink"/>
            <w:rFonts w:cs="Arial"/>
          </w:rPr>
          <w:t>http://www.handelsblatt.com/unternehmen/it-medien/springer-undamp-jacoby-ist-geschichte/3406166.html</w:t>
        </w:r>
      </w:hyperlink>
      <w:r>
        <w:rPr>
          <w:rFonts w:cs="Arial"/>
        </w:rPr>
        <w:t xml:space="preserve">, eingesehen am </w:t>
      </w:r>
      <w:r w:rsidR="001E7AE4">
        <w:rPr>
          <w:rFonts w:cs="Arial"/>
        </w:rPr>
        <w:t>28.03.2011</w:t>
      </w:r>
    </w:p>
    <w:p w:rsidR="008D56C6" w:rsidRDefault="008D56C6" w:rsidP="00E24A21">
      <w:pPr>
        <w:jc w:val="left"/>
      </w:pPr>
    </w:p>
    <w:sectPr w:rsidR="008D56C6" w:rsidSect="00FF2C23">
      <w:pgSz w:w="11906" w:h="16838" w:code="9"/>
      <w:pgMar w:top="1134" w:right="1134" w:bottom="1134" w:left="1701"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A6BDB" w:rsidRDefault="001A6BDB" w:rsidP="00FC7060">
      <w:pPr>
        <w:spacing w:after="0" w:line="240" w:lineRule="auto"/>
      </w:pPr>
      <w:r>
        <w:separator/>
      </w:r>
    </w:p>
  </w:endnote>
  <w:endnote w:type="continuationSeparator" w:id="0">
    <w:p w:rsidR="001A6BDB" w:rsidRDefault="001A6BDB" w:rsidP="00FC706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5E8" w:rsidRDefault="00E215E8" w:rsidP="00FC7060">
    <w:pPr>
      <w:pStyle w:val="Fuzeile"/>
    </w:pPr>
    <w:r>
      <w:tab/>
    </w:r>
    <w:r>
      <w:tab/>
    </w:r>
    <w:fldSimple w:instr="PAGE   \* MERGEFORMAT">
      <w:r w:rsidR="005D240C">
        <w:rPr>
          <w:noProof/>
        </w:rPr>
        <w:t>17</w:t>
      </w:r>
    </w:fldSimple>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A6BDB" w:rsidRDefault="001A6BDB" w:rsidP="00FC7060">
      <w:pPr>
        <w:spacing w:after="0" w:line="240" w:lineRule="auto"/>
      </w:pPr>
    </w:p>
    <w:p w:rsidR="001A6BDB" w:rsidRDefault="001A6BDB" w:rsidP="00FC7060">
      <w:pPr>
        <w:spacing w:after="0" w:line="240" w:lineRule="auto"/>
      </w:pPr>
      <w:r>
        <w:separator/>
      </w:r>
    </w:p>
  </w:footnote>
  <w:footnote w:type="continuationSeparator" w:id="0">
    <w:p w:rsidR="001A6BDB" w:rsidRDefault="001A6BDB" w:rsidP="00FC706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5E8" w:rsidRPr="001448BD" w:rsidRDefault="00E215E8">
    <w:pPr>
      <w:pStyle w:val="Kopfzeile"/>
      <w:rPr>
        <w:u w:val="single"/>
      </w:rPr>
    </w:pPr>
    <w:r w:rsidRPr="001448BD">
      <w:rPr>
        <w:u w:val="single"/>
      </w:rPr>
      <w:tab/>
    </w:r>
    <w:r>
      <w:rPr>
        <w:u w:val="single"/>
      </w:rPr>
      <w:t xml:space="preserve">Dokumentation </w:t>
    </w:r>
    <w:r>
      <w:rPr>
        <w:u w:val="single"/>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FB42CC"/>
    <w:multiLevelType w:val="hybridMultilevel"/>
    <w:tmpl w:val="CB249FB0"/>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0FD6917"/>
    <w:multiLevelType w:val="hybridMultilevel"/>
    <w:tmpl w:val="56A08D8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5AA44C5"/>
    <w:multiLevelType w:val="hybridMultilevel"/>
    <w:tmpl w:val="FC864442"/>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AEC5BD9"/>
    <w:multiLevelType w:val="hybridMultilevel"/>
    <w:tmpl w:val="C74AF15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C667256"/>
    <w:multiLevelType w:val="multilevel"/>
    <w:tmpl w:val="297CE176"/>
    <w:lvl w:ilvl="0">
      <w:start w:val="1"/>
      <w:numFmt w:val="bullet"/>
      <w:lvlText w:val=""/>
      <w:lvlJc w:val="left"/>
      <w:pPr>
        <w:ind w:left="1068" w:hanging="360"/>
      </w:pPr>
      <w:rPr>
        <w:rFonts w:ascii="Symbol" w:hAnsi="Symbol" w:hint="default"/>
      </w:rPr>
    </w:lvl>
    <w:lvl w:ilvl="1">
      <w:start w:val="1"/>
      <w:numFmt w:val="lowerLetter"/>
      <w:lvlText w:val="%2)"/>
      <w:lvlJc w:val="left"/>
      <w:pPr>
        <w:ind w:left="1428" w:hanging="360"/>
      </w:pPr>
    </w:lvl>
    <w:lvl w:ilvl="2">
      <w:start w:val="1"/>
      <w:numFmt w:val="lowerRoman"/>
      <w:lvlText w:val="%3)"/>
      <w:lvlJc w:val="left"/>
      <w:pPr>
        <w:ind w:left="1788" w:hanging="360"/>
      </w:pPr>
    </w:lvl>
    <w:lvl w:ilvl="3">
      <w:start w:val="1"/>
      <w:numFmt w:val="decimal"/>
      <w:lvlText w:val="(%4)"/>
      <w:lvlJc w:val="left"/>
      <w:pPr>
        <w:ind w:left="2148" w:hanging="360"/>
      </w:pPr>
    </w:lvl>
    <w:lvl w:ilvl="4">
      <w:start w:val="1"/>
      <w:numFmt w:val="lowerLetter"/>
      <w:lvlText w:val="(%5)"/>
      <w:lvlJc w:val="left"/>
      <w:pPr>
        <w:ind w:left="2508" w:hanging="360"/>
      </w:pPr>
    </w:lvl>
    <w:lvl w:ilvl="5">
      <w:start w:val="1"/>
      <w:numFmt w:val="lowerRoman"/>
      <w:lvlText w:val="(%6)"/>
      <w:lvlJc w:val="left"/>
      <w:pPr>
        <w:ind w:left="2868" w:hanging="360"/>
      </w:pPr>
    </w:lvl>
    <w:lvl w:ilvl="6">
      <w:start w:val="1"/>
      <w:numFmt w:val="decimal"/>
      <w:lvlText w:val="%7."/>
      <w:lvlJc w:val="left"/>
      <w:pPr>
        <w:ind w:left="3228" w:hanging="360"/>
      </w:pPr>
    </w:lvl>
    <w:lvl w:ilvl="7">
      <w:start w:val="1"/>
      <w:numFmt w:val="lowerLetter"/>
      <w:lvlText w:val="%8."/>
      <w:lvlJc w:val="left"/>
      <w:pPr>
        <w:ind w:left="3588" w:hanging="360"/>
      </w:pPr>
    </w:lvl>
    <w:lvl w:ilvl="8">
      <w:start w:val="1"/>
      <w:numFmt w:val="lowerRoman"/>
      <w:lvlText w:val="%9."/>
      <w:lvlJc w:val="left"/>
      <w:pPr>
        <w:ind w:left="3948" w:hanging="360"/>
      </w:pPr>
    </w:lvl>
  </w:abstractNum>
  <w:abstractNum w:abstractNumId="5">
    <w:nsid w:val="2CF33295"/>
    <w:multiLevelType w:val="hybridMultilevel"/>
    <w:tmpl w:val="70780942"/>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4BF2F8E"/>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4385000E"/>
    <w:multiLevelType w:val="singleLevel"/>
    <w:tmpl w:val="AA645C1A"/>
    <w:lvl w:ilvl="0">
      <w:start w:val="2"/>
      <w:numFmt w:val="decimal"/>
      <w:lvlText w:val="-"/>
      <w:lvlJc w:val="left"/>
      <w:pPr>
        <w:tabs>
          <w:tab w:val="num" w:pos="708"/>
        </w:tabs>
        <w:ind w:left="708" w:hanging="708"/>
      </w:pPr>
      <w:rPr>
        <w:rFonts w:ascii="Times New Roman" w:hAnsi="Times New Roman" w:cs="Times New Roman" w:hint="default"/>
      </w:rPr>
    </w:lvl>
  </w:abstractNum>
  <w:abstractNum w:abstractNumId="8">
    <w:nsid w:val="512D68AC"/>
    <w:multiLevelType w:val="hybridMultilevel"/>
    <w:tmpl w:val="BF663BC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52B810BE"/>
    <w:multiLevelType w:val="hybridMultilevel"/>
    <w:tmpl w:val="CBF4FF3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5B5642C4"/>
    <w:multiLevelType w:val="hybridMultilevel"/>
    <w:tmpl w:val="2E56E3D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5D484D1A"/>
    <w:multiLevelType w:val="hybridMultilevel"/>
    <w:tmpl w:val="48D45F5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24F49C7"/>
    <w:multiLevelType w:val="hybridMultilevel"/>
    <w:tmpl w:val="3398982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4320D99"/>
    <w:multiLevelType w:val="hybridMultilevel"/>
    <w:tmpl w:val="34726812"/>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50E0E25"/>
    <w:multiLevelType w:val="hybridMultilevel"/>
    <w:tmpl w:val="BFA6F7EE"/>
    <w:lvl w:ilvl="0" w:tplc="061E10C6">
      <w:start w:val="1"/>
      <w:numFmt w:val="bullet"/>
      <w:lvlText w:val="–"/>
      <w:lvlJc w:val="left"/>
      <w:pPr>
        <w:tabs>
          <w:tab w:val="num" w:pos="720"/>
        </w:tabs>
        <w:ind w:left="720" w:hanging="360"/>
      </w:pPr>
      <w:rPr>
        <w:rFonts w:ascii="Arial" w:hAnsi="Arial" w:hint="default"/>
      </w:rPr>
    </w:lvl>
    <w:lvl w:ilvl="1" w:tplc="EA486174">
      <w:start w:val="1"/>
      <w:numFmt w:val="bullet"/>
      <w:lvlText w:val="–"/>
      <w:lvlJc w:val="left"/>
      <w:pPr>
        <w:tabs>
          <w:tab w:val="num" w:pos="1440"/>
        </w:tabs>
        <w:ind w:left="1440" w:hanging="360"/>
      </w:pPr>
      <w:rPr>
        <w:rFonts w:ascii="Arial" w:hAnsi="Arial" w:hint="default"/>
      </w:rPr>
    </w:lvl>
    <w:lvl w:ilvl="2" w:tplc="FD1E35D0">
      <w:start w:val="1101"/>
      <w:numFmt w:val="bullet"/>
      <w:lvlText w:val="•"/>
      <w:lvlJc w:val="left"/>
      <w:pPr>
        <w:tabs>
          <w:tab w:val="num" w:pos="2160"/>
        </w:tabs>
        <w:ind w:left="2160" w:hanging="360"/>
      </w:pPr>
      <w:rPr>
        <w:rFonts w:ascii="Arial" w:hAnsi="Arial" w:hint="default"/>
      </w:rPr>
    </w:lvl>
    <w:lvl w:ilvl="3" w:tplc="ECE47EE6" w:tentative="1">
      <w:start w:val="1"/>
      <w:numFmt w:val="bullet"/>
      <w:lvlText w:val="–"/>
      <w:lvlJc w:val="left"/>
      <w:pPr>
        <w:tabs>
          <w:tab w:val="num" w:pos="2880"/>
        </w:tabs>
        <w:ind w:left="2880" w:hanging="360"/>
      </w:pPr>
      <w:rPr>
        <w:rFonts w:ascii="Arial" w:hAnsi="Arial" w:hint="default"/>
      </w:rPr>
    </w:lvl>
    <w:lvl w:ilvl="4" w:tplc="AB7650D2" w:tentative="1">
      <w:start w:val="1"/>
      <w:numFmt w:val="bullet"/>
      <w:lvlText w:val="–"/>
      <w:lvlJc w:val="left"/>
      <w:pPr>
        <w:tabs>
          <w:tab w:val="num" w:pos="3600"/>
        </w:tabs>
        <w:ind w:left="3600" w:hanging="360"/>
      </w:pPr>
      <w:rPr>
        <w:rFonts w:ascii="Arial" w:hAnsi="Arial" w:hint="default"/>
      </w:rPr>
    </w:lvl>
    <w:lvl w:ilvl="5" w:tplc="EC60A866" w:tentative="1">
      <w:start w:val="1"/>
      <w:numFmt w:val="bullet"/>
      <w:lvlText w:val="–"/>
      <w:lvlJc w:val="left"/>
      <w:pPr>
        <w:tabs>
          <w:tab w:val="num" w:pos="4320"/>
        </w:tabs>
        <w:ind w:left="4320" w:hanging="360"/>
      </w:pPr>
      <w:rPr>
        <w:rFonts w:ascii="Arial" w:hAnsi="Arial" w:hint="default"/>
      </w:rPr>
    </w:lvl>
    <w:lvl w:ilvl="6" w:tplc="C2D272A0" w:tentative="1">
      <w:start w:val="1"/>
      <w:numFmt w:val="bullet"/>
      <w:lvlText w:val="–"/>
      <w:lvlJc w:val="left"/>
      <w:pPr>
        <w:tabs>
          <w:tab w:val="num" w:pos="5040"/>
        </w:tabs>
        <w:ind w:left="5040" w:hanging="360"/>
      </w:pPr>
      <w:rPr>
        <w:rFonts w:ascii="Arial" w:hAnsi="Arial" w:hint="default"/>
      </w:rPr>
    </w:lvl>
    <w:lvl w:ilvl="7" w:tplc="C1DC930A" w:tentative="1">
      <w:start w:val="1"/>
      <w:numFmt w:val="bullet"/>
      <w:lvlText w:val="–"/>
      <w:lvlJc w:val="left"/>
      <w:pPr>
        <w:tabs>
          <w:tab w:val="num" w:pos="5760"/>
        </w:tabs>
        <w:ind w:left="5760" w:hanging="360"/>
      </w:pPr>
      <w:rPr>
        <w:rFonts w:ascii="Arial" w:hAnsi="Arial" w:hint="default"/>
      </w:rPr>
    </w:lvl>
    <w:lvl w:ilvl="8" w:tplc="57B29F42" w:tentative="1">
      <w:start w:val="1"/>
      <w:numFmt w:val="bullet"/>
      <w:lvlText w:val="–"/>
      <w:lvlJc w:val="left"/>
      <w:pPr>
        <w:tabs>
          <w:tab w:val="num" w:pos="6480"/>
        </w:tabs>
        <w:ind w:left="6480" w:hanging="360"/>
      </w:pPr>
      <w:rPr>
        <w:rFonts w:ascii="Arial" w:hAnsi="Arial" w:hint="default"/>
      </w:rPr>
    </w:lvl>
  </w:abstractNum>
  <w:abstractNum w:abstractNumId="15">
    <w:nsid w:val="6AD36D43"/>
    <w:multiLevelType w:val="hybridMultilevel"/>
    <w:tmpl w:val="4A26E9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6BB14316"/>
    <w:multiLevelType w:val="multilevel"/>
    <w:tmpl w:val="292E0E40"/>
    <w:lvl w:ilvl="0">
      <w:start w:val="1"/>
      <w:numFmt w:val="decimal"/>
      <w:pStyle w:val="berschrift1"/>
      <w:lvlText w:val="%1"/>
      <w:lvlJc w:val="left"/>
      <w:pPr>
        <w:ind w:left="3410"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nsid w:val="7AE33B1E"/>
    <w:multiLevelType w:val="hybridMultilevel"/>
    <w:tmpl w:val="681451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7B9F65FA"/>
    <w:multiLevelType w:val="hybridMultilevel"/>
    <w:tmpl w:val="CEDAFEB6"/>
    <w:lvl w:ilvl="0" w:tplc="403220D2">
      <w:start w:val="1"/>
      <w:numFmt w:val="bullet"/>
      <w:lvlText w:val="–"/>
      <w:lvlJc w:val="left"/>
      <w:pPr>
        <w:tabs>
          <w:tab w:val="num" w:pos="720"/>
        </w:tabs>
        <w:ind w:left="720" w:hanging="360"/>
      </w:pPr>
      <w:rPr>
        <w:rFonts w:ascii="Arial" w:hAnsi="Arial" w:hint="default"/>
      </w:rPr>
    </w:lvl>
    <w:lvl w:ilvl="1" w:tplc="5CB036F8">
      <w:start w:val="1"/>
      <w:numFmt w:val="bullet"/>
      <w:lvlText w:val="–"/>
      <w:lvlJc w:val="left"/>
      <w:pPr>
        <w:tabs>
          <w:tab w:val="num" w:pos="1440"/>
        </w:tabs>
        <w:ind w:left="1440" w:hanging="360"/>
      </w:pPr>
      <w:rPr>
        <w:rFonts w:ascii="Arial" w:hAnsi="Arial" w:hint="default"/>
      </w:rPr>
    </w:lvl>
    <w:lvl w:ilvl="2" w:tplc="0F84791A">
      <w:start w:val="1161"/>
      <w:numFmt w:val="bullet"/>
      <w:lvlText w:val="•"/>
      <w:lvlJc w:val="left"/>
      <w:pPr>
        <w:tabs>
          <w:tab w:val="num" w:pos="2160"/>
        </w:tabs>
        <w:ind w:left="2160" w:hanging="360"/>
      </w:pPr>
      <w:rPr>
        <w:rFonts w:ascii="Arial" w:hAnsi="Arial" w:hint="default"/>
      </w:rPr>
    </w:lvl>
    <w:lvl w:ilvl="3" w:tplc="5F304FB2" w:tentative="1">
      <w:start w:val="1"/>
      <w:numFmt w:val="bullet"/>
      <w:lvlText w:val="–"/>
      <w:lvlJc w:val="left"/>
      <w:pPr>
        <w:tabs>
          <w:tab w:val="num" w:pos="2880"/>
        </w:tabs>
        <w:ind w:left="2880" w:hanging="360"/>
      </w:pPr>
      <w:rPr>
        <w:rFonts w:ascii="Arial" w:hAnsi="Arial" w:hint="default"/>
      </w:rPr>
    </w:lvl>
    <w:lvl w:ilvl="4" w:tplc="B01C982A" w:tentative="1">
      <w:start w:val="1"/>
      <w:numFmt w:val="bullet"/>
      <w:lvlText w:val="–"/>
      <w:lvlJc w:val="left"/>
      <w:pPr>
        <w:tabs>
          <w:tab w:val="num" w:pos="3600"/>
        </w:tabs>
        <w:ind w:left="3600" w:hanging="360"/>
      </w:pPr>
      <w:rPr>
        <w:rFonts w:ascii="Arial" w:hAnsi="Arial" w:hint="default"/>
      </w:rPr>
    </w:lvl>
    <w:lvl w:ilvl="5" w:tplc="F2741324" w:tentative="1">
      <w:start w:val="1"/>
      <w:numFmt w:val="bullet"/>
      <w:lvlText w:val="–"/>
      <w:lvlJc w:val="left"/>
      <w:pPr>
        <w:tabs>
          <w:tab w:val="num" w:pos="4320"/>
        </w:tabs>
        <w:ind w:left="4320" w:hanging="360"/>
      </w:pPr>
      <w:rPr>
        <w:rFonts w:ascii="Arial" w:hAnsi="Arial" w:hint="default"/>
      </w:rPr>
    </w:lvl>
    <w:lvl w:ilvl="6" w:tplc="8E083D40" w:tentative="1">
      <w:start w:val="1"/>
      <w:numFmt w:val="bullet"/>
      <w:lvlText w:val="–"/>
      <w:lvlJc w:val="left"/>
      <w:pPr>
        <w:tabs>
          <w:tab w:val="num" w:pos="5040"/>
        </w:tabs>
        <w:ind w:left="5040" w:hanging="360"/>
      </w:pPr>
      <w:rPr>
        <w:rFonts w:ascii="Arial" w:hAnsi="Arial" w:hint="default"/>
      </w:rPr>
    </w:lvl>
    <w:lvl w:ilvl="7" w:tplc="39B08226" w:tentative="1">
      <w:start w:val="1"/>
      <w:numFmt w:val="bullet"/>
      <w:lvlText w:val="–"/>
      <w:lvlJc w:val="left"/>
      <w:pPr>
        <w:tabs>
          <w:tab w:val="num" w:pos="5760"/>
        </w:tabs>
        <w:ind w:left="5760" w:hanging="360"/>
      </w:pPr>
      <w:rPr>
        <w:rFonts w:ascii="Arial" w:hAnsi="Arial" w:hint="default"/>
      </w:rPr>
    </w:lvl>
    <w:lvl w:ilvl="8" w:tplc="5CF0BECA"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15"/>
  </w:num>
  <w:num w:numId="3">
    <w:abstractNumId w:val="7"/>
    <w:lvlOverride w:ilvl="0">
      <w:startOverride w:val="2"/>
    </w:lvlOverride>
  </w:num>
  <w:num w:numId="4">
    <w:abstractNumId w:val="16"/>
  </w:num>
  <w:num w:numId="5">
    <w:abstractNumId w:val="16"/>
  </w:num>
  <w:num w:numId="6">
    <w:abstractNumId w:val="8"/>
  </w:num>
  <w:num w:numId="7">
    <w:abstractNumId w:val="11"/>
  </w:num>
  <w:num w:numId="8">
    <w:abstractNumId w:val="0"/>
  </w:num>
  <w:num w:numId="9">
    <w:abstractNumId w:val="12"/>
  </w:num>
  <w:num w:numId="10">
    <w:abstractNumId w:val="9"/>
  </w:num>
  <w:num w:numId="11">
    <w:abstractNumId w:val="10"/>
  </w:num>
  <w:num w:numId="12">
    <w:abstractNumId w:val="3"/>
  </w:num>
  <w:num w:numId="13">
    <w:abstractNumId w:val="18"/>
  </w:num>
  <w:num w:numId="14">
    <w:abstractNumId w:val="14"/>
  </w:num>
  <w:num w:numId="15">
    <w:abstractNumId w:val="1"/>
  </w:num>
  <w:num w:numId="16">
    <w:abstractNumId w:val="17"/>
  </w:num>
  <w:num w:numId="17">
    <w:abstractNumId w:val="6"/>
  </w:num>
  <w:num w:numId="18">
    <w:abstractNumId w:val="4"/>
  </w:num>
  <w:num w:numId="19">
    <w:abstractNumId w:val="13"/>
  </w:num>
  <w:num w:numId="20">
    <w:abstractNumId w:val="2"/>
  </w:num>
  <w:num w:numId="2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08"/>
  <w:autoHyphenation/>
  <w:hyphenationZone w:val="425"/>
  <w:characterSpacingControl w:val="doNotCompress"/>
  <w:hdrShapeDefaults>
    <o:shapedefaults v:ext="edit" spidmax="54274"/>
  </w:hdrShapeDefaults>
  <w:footnotePr>
    <w:footnote w:id="-1"/>
    <w:footnote w:id="0"/>
  </w:footnotePr>
  <w:endnotePr>
    <w:endnote w:id="-1"/>
    <w:endnote w:id="0"/>
  </w:endnotePr>
  <w:compat/>
  <w:rsids>
    <w:rsidRoot w:val="001A138C"/>
    <w:rsid w:val="00002FD0"/>
    <w:rsid w:val="00010082"/>
    <w:rsid w:val="00017B48"/>
    <w:rsid w:val="00017DEF"/>
    <w:rsid w:val="00022378"/>
    <w:rsid w:val="0003476B"/>
    <w:rsid w:val="000358D9"/>
    <w:rsid w:val="00037005"/>
    <w:rsid w:val="0004062F"/>
    <w:rsid w:val="00040966"/>
    <w:rsid w:val="00046870"/>
    <w:rsid w:val="000526C3"/>
    <w:rsid w:val="000562D4"/>
    <w:rsid w:val="00061D77"/>
    <w:rsid w:val="00063914"/>
    <w:rsid w:val="000A2992"/>
    <w:rsid w:val="000A29F3"/>
    <w:rsid w:val="000A6C40"/>
    <w:rsid w:val="000B2796"/>
    <w:rsid w:val="000B7562"/>
    <w:rsid w:val="000B7868"/>
    <w:rsid w:val="000B79F7"/>
    <w:rsid w:val="000C40B3"/>
    <w:rsid w:val="000D0228"/>
    <w:rsid w:val="000D12C7"/>
    <w:rsid w:val="000E760E"/>
    <w:rsid w:val="000F17F4"/>
    <w:rsid w:val="000F7020"/>
    <w:rsid w:val="000F7B7C"/>
    <w:rsid w:val="00101D1C"/>
    <w:rsid w:val="00101E3F"/>
    <w:rsid w:val="001121FE"/>
    <w:rsid w:val="001132C1"/>
    <w:rsid w:val="00114400"/>
    <w:rsid w:val="001448BD"/>
    <w:rsid w:val="00145E8B"/>
    <w:rsid w:val="00147090"/>
    <w:rsid w:val="0016173F"/>
    <w:rsid w:val="00163C85"/>
    <w:rsid w:val="001777D4"/>
    <w:rsid w:val="00186045"/>
    <w:rsid w:val="00186666"/>
    <w:rsid w:val="0018668E"/>
    <w:rsid w:val="00193084"/>
    <w:rsid w:val="001A138C"/>
    <w:rsid w:val="001A2515"/>
    <w:rsid w:val="001A27E6"/>
    <w:rsid w:val="001A40CE"/>
    <w:rsid w:val="001A6BDB"/>
    <w:rsid w:val="001B3EE2"/>
    <w:rsid w:val="001C2AA7"/>
    <w:rsid w:val="001C3202"/>
    <w:rsid w:val="001C5D54"/>
    <w:rsid w:val="001D2231"/>
    <w:rsid w:val="001E1944"/>
    <w:rsid w:val="001E7AE4"/>
    <w:rsid w:val="001F1BCD"/>
    <w:rsid w:val="001F30A3"/>
    <w:rsid w:val="002015BA"/>
    <w:rsid w:val="002204E2"/>
    <w:rsid w:val="00220572"/>
    <w:rsid w:val="00221B81"/>
    <w:rsid w:val="0022617B"/>
    <w:rsid w:val="002276C4"/>
    <w:rsid w:val="00227CE1"/>
    <w:rsid w:val="00230130"/>
    <w:rsid w:val="00235231"/>
    <w:rsid w:val="00235B56"/>
    <w:rsid w:val="00252401"/>
    <w:rsid w:val="002527E8"/>
    <w:rsid w:val="00260CA4"/>
    <w:rsid w:val="0026724F"/>
    <w:rsid w:val="0027336E"/>
    <w:rsid w:val="002865D1"/>
    <w:rsid w:val="0029049E"/>
    <w:rsid w:val="002A0B0B"/>
    <w:rsid w:val="002B5D7E"/>
    <w:rsid w:val="002C7109"/>
    <w:rsid w:val="0030517B"/>
    <w:rsid w:val="00321BE2"/>
    <w:rsid w:val="003230A2"/>
    <w:rsid w:val="00324408"/>
    <w:rsid w:val="00325DF2"/>
    <w:rsid w:val="0033383C"/>
    <w:rsid w:val="00342A56"/>
    <w:rsid w:val="00347F0C"/>
    <w:rsid w:val="00361553"/>
    <w:rsid w:val="003618AB"/>
    <w:rsid w:val="003643AC"/>
    <w:rsid w:val="003669B6"/>
    <w:rsid w:val="003726E4"/>
    <w:rsid w:val="00374501"/>
    <w:rsid w:val="00394764"/>
    <w:rsid w:val="003A3E68"/>
    <w:rsid w:val="003C3975"/>
    <w:rsid w:val="003C3C48"/>
    <w:rsid w:val="003D18E5"/>
    <w:rsid w:val="003E150D"/>
    <w:rsid w:val="003E5943"/>
    <w:rsid w:val="00414D71"/>
    <w:rsid w:val="00425045"/>
    <w:rsid w:val="00435049"/>
    <w:rsid w:val="00435D02"/>
    <w:rsid w:val="00453289"/>
    <w:rsid w:val="00463E56"/>
    <w:rsid w:val="00477888"/>
    <w:rsid w:val="004834F5"/>
    <w:rsid w:val="0049589E"/>
    <w:rsid w:val="004959E3"/>
    <w:rsid w:val="004978E1"/>
    <w:rsid w:val="004B2A01"/>
    <w:rsid w:val="004B41ED"/>
    <w:rsid w:val="004C0092"/>
    <w:rsid w:val="004C440D"/>
    <w:rsid w:val="004C6569"/>
    <w:rsid w:val="004D27D5"/>
    <w:rsid w:val="004D6BB6"/>
    <w:rsid w:val="004E2471"/>
    <w:rsid w:val="004E4EA8"/>
    <w:rsid w:val="004E5192"/>
    <w:rsid w:val="00501DE1"/>
    <w:rsid w:val="00505EAB"/>
    <w:rsid w:val="00506EEA"/>
    <w:rsid w:val="0051756A"/>
    <w:rsid w:val="005214D0"/>
    <w:rsid w:val="00523676"/>
    <w:rsid w:val="00530EC5"/>
    <w:rsid w:val="005349AA"/>
    <w:rsid w:val="00534A88"/>
    <w:rsid w:val="0053562E"/>
    <w:rsid w:val="00535685"/>
    <w:rsid w:val="00551261"/>
    <w:rsid w:val="00553BD6"/>
    <w:rsid w:val="00575A25"/>
    <w:rsid w:val="00576910"/>
    <w:rsid w:val="0058013D"/>
    <w:rsid w:val="00593789"/>
    <w:rsid w:val="005966C6"/>
    <w:rsid w:val="00596C5F"/>
    <w:rsid w:val="005971DE"/>
    <w:rsid w:val="005A2F9E"/>
    <w:rsid w:val="005A7B03"/>
    <w:rsid w:val="005B1F82"/>
    <w:rsid w:val="005B46C2"/>
    <w:rsid w:val="005B55E2"/>
    <w:rsid w:val="005C0333"/>
    <w:rsid w:val="005C74A1"/>
    <w:rsid w:val="005D240C"/>
    <w:rsid w:val="005D3CB3"/>
    <w:rsid w:val="005E4B71"/>
    <w:rsid w:val="00601EBB"/>
    <w:rsid w:val="006165FB"/>
    <w:rsid w:val="00616CCF"/>
    <w:rsid w:val="00622F7B"/>
    <w:rsid w:val="00646507"/>
    <w:rsid w:val="00651C96"/>
    <w:rsid w:val="00652532"/>
    <w:rsid w:val="00670432"/>
    <w:rsid w:val="00671F1B"/>
    <w:rsid w:val="00680A10"/>
    <w:rsid w:val="00683B5C"/>
    <w:rsid w:val="006844CB"/>
    <w:rsid w:val="006928FD"/>
    <w:rsid w:val="006A1534"/>
    <w:rsid w:val="006A46F1"/>
    <w:rsid w:val="006C2E47"/>
    <w:rsid w:val="006D7205"/>
    <w:rsid w:val="006E0B35"/>
    <w:rsid w:val="006E343B"/>
    <w:rsid w:val="006F4735"/>
    <w:rsid w:val="00702EE7"/>
    <w:rsid w:val="00720EC0"/>
    <w:rsid w:val="007233A8"/>
    <w:rsid w:val="00723F46"/>
    <w:rsid w:val="00726875"/>
    <w:rsid w:val="007327D7"/>
    <w:rsid w:val="00743C5C"/>
    <w:rsid w:val="007461EB"/>
    <w:rsid w:val="00752ED6"/>
    <w:rsid w:val="00752EF2"/>
    <w:rsid w:val="0075458A"/>
    <w:rsid w:val="00756F0F"/>
    <w:rsid w:val="007630DD"/>
    <w:rsid w:val="0076643C"/>
    <w:rsid w:val="0076657D"/>
    <w:rsid w:val="00767093"/>
    <w:rsid w:val="007718ED"/>
    <w:rsid w:val="007757CF"/>
    <w:rsid w:val="0078155C"/>
    <w:rsid w:val="007908D6"/>
    <w:rsid w:val="0079323E"/>
    <w:rsid w:val="00794D18"/>
    <w:rsid w:val="00797E75"/>
    <w:rsid w:val="007A182C"/>
    <w:rsid w:val="007A3AAF"/>
    <w:rsid w:val="007B062F"/>
    <w:rsid w:val="007C1696"/>
    <w:rsid w:val="007C320E"/>
    <w:rsid w:val="007D3B78"/>
    <w:rsid w:val="007E2591"/>
    <w:rsid w:val="007F3956"/>
    <w:rsid w:val="007F786F"/>
    <w:rsid w:val="0080600D"/>
    <w:rsid w:val="008078A7"/>
    <w:rsid w:val="00816061"/>
    <w:rsid w:val="00822B52"/>
    <w:rsid w:val="0084515A"/>
    <w:rsid w:val="00851E1B"/>
    <w:rsid w:val="0085220D"/>
    <w:rsid w:val="00853272"/>
    <w:rsid w:val="00857830"/>
    <w:rsid w:val="00893132"/>
    <w:rsid w:val="008A61E6"/>
    <w:rsid w:val="008A6CB9"/>
    <w:rsid w:val="008D43F7"/>
    <w:rsid w:val="008D52C1"/>
    <w:rsid w:val="008D56C6"/>
    <w:rsid w:val="008E4CD5"/>
    <w:rsid w:val="008E5613"/>
    <w:rsid w:val="008F0060"/>
    <w:rsid w:val="008F224D"/>
    <w:rsid w:val="009016F3"/>
    <w:rsid w:val="0091377C"/>
    <w:rsid w:val="00922331"/>
    <w:rsid w:val="00925B5B"/>
    <w:rsid w:val="0092618E"/>
    <w:rsid w:val="00930206"/>
    <w:rsid w:val="0093322A"/>
    <w:rsid w:val="0094344C"/>
    <w:rsid w:val="00945841"/>
    <w:rsid w:val="009546CB"/>
    <w:rsid w:val="00954979"/>
    <w:rsid w:val="00956256"/>
    <w:rsid w:val="00970B75"/>
    <w:rsid w:val="00973234"/>
    <w:rsid w:val="00975FE2"/>
    <w:rsid w:val="00992457"/>
    <w:rsid w:val="009976FE"/>
    <w:rsid w:val="009A19F1"/>
    <w:rsid w:val="009B03D3"/>
    <w:rsid w:val="009D7518"/>
    <w:rsid w:val="009E0F00"/>
    <w:rsid w:val="009E47DA"/>
    <w:rsid w:val="009F0588"/>
    <w:rsid w:val="009F08C1"/>
    <w:rsid w:val="009F5BA5"/>
    <w:rsid w:val="009F66AB"/>
    <w:rsid w:val="00A10150"/>
    <w:rsid w:val="00A249A9"/>
    <w:rsid w:val="00A27A68"/>
    <w:rsid w:val="00A33D6E"/>
    <w:rsid w:val="00A50A6E"/>
    <w:rsid w:val="00A6065C"/>
    <w:rsid w:val="00A641F6"/>
    <w:rsid w:val="00A755A0"/>
    <w:rsid w:val="00AA3E49"/>
    <w:rsid w:val="00AA6A83"/>
    <w:rsid w:val="00AA7E06"/>
    <w:rsid w:val="00AC5E95"/>
    <w:rsid w:val="00AD3EF3"/>
    <w:rsid w:val="00AF6C99"/>
    <w:rsid w:val="00B05C65"/>
    <w:rsid w:val="00B14C1D"/>
    <w:rsid w:val="00B15E49"/>
    <w:rsid w:val="00B1712E"/>
    <w:rsid w:val="00B17C55"/>
    <w:rsid w:val="00B26F86"/>
    <w:rsid w:val="00B3615E"/>
    <w:rsid w:val="00B43D03"/>
    <w:rsid w:val="00B659AB"/>
    <w:rsid w:val="00B66B9A"/>
    <w:rsid w:val="00B778C1"/>
    <w:rsid w:val="00B8036C"/>
    <w:rsid w:val="00B84C05"/>
    <w:rsid w:val="00BA595E"/>
    <w:rsid w:val="00BB1667"/>
    <w:rsid w:val="00BB30CC"/>
    <w:rsid w:val="00BC6D68"/>
    <w:rsid w:val="00BD11B0"/>
    <w:rsid w:val="00BD7893"/>
    <w:rsid w:val="00BE1956"/>
    <w:rsid w:val="00BE40DC"/>
    <w:rsid w:val="00BE43CA"/>
    <w:rsid w:val="00BF5422"/>
    <w:rsid w:val="00C0430F"/>
    <w:rsid w:val="00C1012E"/>
    <w:rsid w:val="00C1186F"/>
    <w:rsid w:val="00C14FA6"/>
    <w:rsid w:val="00C30686"/>
    <w:rsid w:val="00C47D23"/>
    <w:rsid w:val="00C505F4"/>
    <w:rsid w:val="00C6072E"/>
    <w:rsid w:val="00C60FC3"/>
    <w:rsid w:val="00C8318A"/>
    <w:rsid w:val="00C83E7E"/>
    <w:rsid w:val="00C906EA"/>
    <w:rsid w:val="00CB052D"/>
    <w:rsid w:val="00CD07E1"/>
    <w:rsid w:val="00CD274C"/>
    <w:rsid w:val="00CD2AD1"/>
    <w:rsid w:val="00CE1C02"/>
    <w:rsid w:val="00CE5BF1"/>
    <w:rsid w:val="00CF08D7"/>
    <w:rsid w:val="00CF1436"/>
    <w:rsid w:val="00CF67A1"/>
    <w:rsid w:val="00CF79C1"/>
    <w:rsid w:val="00D055A8"/>
    <w:rsid w:val="00D13D1B"/>
    <w:rsid w:val="00D14299"/>
    <w:rsid w:val="00D17DA6"/>
    <w:rsid w:val="00D20FCA"/>
    <w:rsid w:val="00D26E6B"/>
    <w:rsid w:val="00D33491"/>
    <w:rsid w:val="00D360F6"/>
    <w:rsid w:val="00D40BA6"/>
    <w:rsid w:val="00D47F9E"/>
    <w:rsid w:val="00D53F06"/>
    <w:rsid w:val="00D61148"/>
    <w:rsid w:val="00D6202E"/>
    <w:rsid w:val="00D6408A"/>
    <w:rsid w:val="00D71A3F"/>
    <w:rsid w:val="00D8641C"/>
    <w:rsid w:val="00D86E07"/>
    <w:rsid w:val="00D91337"/>
    <w:rsid w:val="00DA2307"/>
    <w:rsid w:val="00DA4663"/>
    <w:rsid w:val="00DA74FB"/>
    <w:rsid w:val="00DC21C8"/>
    <w:rsid w:val="00DC6BCB"/>
    <w:rsid w:val="00DD2DB0"/>
    <w:rsid w:val="00DD45CD"/>
    <w:rsid w:val="00DD4AAB"/>
    <w:rsid w:val="00DE4380"/>
    <w:rsid w:val="00DE5605"/>
    <w:rsid w:val="00DF17F2"/>
    <w:rsid w:val="00E02C91"/>
    <w:rsid w:val="00E162CB"/>
    <w:rsid w:val="00E215E8"/>
    <w:rsid w:val="00E216F3"/>
    <w:rsid w:val="00E24A21"/>
    <w:rsid w:val="00E302D5"/>
    <w:rsid w:val="00E32586"/>
    <w:rsid w:val="00E333C7"/>
    <w:rsid w:val="00E33B62"/>
    <w:rsid w:val="00E54A96"/>
    <w:rsid w:val="00E61505"/>
    <w:rsid w:val="00E6172A"/>
    <w:rsid w:val="00E62A13"/>
    <w:rsid w:val="00E640FB"/>
    <w:rsid w:val="00E76D20"/>
    <w:rsid w:val="00E772E5"/>
    <w:rsid w:val="00E85D4B"/>
    <w:rsid w:val="00EA7096"/>
    <w:rsid w:val="00EA7B52"/>
    <w:rsid w:val="00EB16F5"/>
    <w:rsid w:val="00EB4128"/>
    <w:rsid w:val="00EE6ED8"/>
    <w:rsid w:val="00EF40C0"/>
    <w:rsid w:val="00F038CB"/>
    <w:rsid w:val="00F0736D"/>
    <w:rsid w:val="00F12FAE"/>
    <w:rsid w:val="00F13A0C"/>
    <w:rsid w:val="00F16C98"/>
    <w:rsid w:val="00F171C5"/>
    <w:rsid w:val="00F23263"/>
    <w:rsid w:val="00F27EAE"/>
    <w:rsid w:val="00F41304"/>
    <w:rsid w:val="00F41BE1"/>
    <w:rsid w:val="00F4379B"/>
    <w:rsid w:val="00F447A5"/>
    <w:rsid w:val="00F53E36"/>
    <w:rsid w:val="00F57A36"/>
    <w:rsid w:val="00F60FD3"/>
    <w:rsid w:val="00F61EC1"/>
    <w:rsid w:val="00F63CA1"/>
    <w:rsid w:val="00F63CD0"/>
    <w:rsid w:val="00F66586"/>
    <w:rsid w:val="00F7199D"/>
    <w:rsid w:val="00F82A8E"/>
    <w:rsid w:val="00F8568A"/>
    <w:rsid w:val="00F90746"/>
    <w:rsid w:val="00F94B48"/>
    <w:rsid w:val="00F97B3F"/>
    <w:rsid w:val="00FA58D4"/>
    <w:rsid w:val="00FA6A18"/>
    <w:rsid w:val="00FB1519"/>
    <w:rsid w:val="00FB2409"/>
    <w:rsid w:val="00FC2003"/>
    <w:rsid w:val="00FC4250"/>
    <w:rsid w:val="00FC68B7"/>
    <w:rsid w:val="00FC6C6F"/>
    <w:rsid w:val="00FC7060"/>
    <w:rsid w:val="00FD40AC"/>
    <w:rsid w:val="00FD43CA"/>
    <w:rsid w:val="00FE094B"/>
    <w:rsid w:val="00FE381F"/>
    <w:rsid w:val="00FF2C23"/>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542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E1944"/>
    <w:pPr>
      <w:spacing w:line="360" w:lineRule="auto"/>
      <w:jc w:val="both"/>
    </w:pPr>
    <w:rPr>
      <w:rFonts w:ascii="Arial" w:hAnsi="Arial"/>
    </w:rPr>
  </w:style>
  <w:style w:type="paragraph" w:styleId="berschrift1">
    <w:name w:val="heading 1"/>
    <w:basedOn w:val="Standard"/>
    <w:next w:val="Standard"/>
    <w:link w:val="berschrift1Zchn"/>
    <w:uiPriority w:val="9"/>
    <w:qFormat/>
    <w:rsid w:val="00F41BE1"/>
    <w:pPr>
      <w:keepNext/>
      <w:keepLines/>
      <w:numPr>
        <w:numId w:val="1"/>
      </w:numPr>
      <w:spacing w:before="480" w:after="240"/>
      <w:ind w:left="431" w:hanging="431"/>
      <w:outlineLvl w:val="0"/>
    </w:pPr>
    <w:rPr>
      <w:rFonts w:eastAsiaTheme="majorEastAsia" w:cstheme="majorBidi"/>
      <w:b/>
      <w:bCs/>
      <w:sz w:val="24"/>
      <w:szCs w:val="28"/>
    </w:rPr>
  </w:style>
  <w:style w:type="paragraph" w:styleId="berschrift2">
    <w:name w:val="heading 2"/>
    <w:basedOn w:val="Standard"/>
    <w:next w:val="Standard"/>
    <w:link w:val="berschrift2Zchn"/>
    <w:uiPriority w:val="9"/>
    <w:unhideWhenUsed/>
    <w:qFormat/>
    <w:rsid w:val="007630DD"/>
    <w:pPr>
      <w:keepNext/>
      <w:keepLines/>
      <w:numPr>
        <w:ilvl w:val="1"/>
        <w:numId w:val="1"/>
      </w:numPr>
      <w:spacing w:before="200" w:after="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8F224D"/>
    <w:pPr>
      <w:keepNext/>
      <w:keepLines/>
      <w:numPr>
        <w:ilvl w:val="2"/>
        <w:numId w:val="1"/>
      </w:numPr>
      <w:spacing w:before="200" w:after="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F171C5"/>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F171C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171C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F171C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F171C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F171C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41BE1"/>
    <w:rPr>
      <w:rFonts w:ascii="Arial" w:eastAsiaTheme="majorEastAsia" w:hAnsi="Arial" w:cstheme="majorBidi"/>
      <w:b/>
      <w:bCs/>
      <w:sz w:val="24"/>
      <w:szCs w:val="28"/>
    </w:rPr>
  </w:style>
  <w:style w:type="character" w:customStyle="1" w:styleId="berschrift2Zchn">
    <w:name w:val="Überschrift 2 Zchn"/>
    <w:basedOn w:val="Absatz-Standardschriftart"/>
    <w:link w:val="berschrift2"/>
    <w:uiPriority w:val="9"/>
    <w:rsid w:val="007630DD"/>
    <w:rPr>
      <w:rFonts w:ascii="Arial" w:eastAsiaTheme="majorEastAsia" w:hAnsi="Arial" w:cstheme="majorBidi"/>
      <w:b/>
      <w:bCs/>
      <w:szCs w:val="26"/>
    </w:rPr>
  </w:style>
  <w:style w:type="character" w:customStyle="1" w:styleId="berschrift3Zchn">
    <w:name w:val="Überschrift 3 Zchn"/>
    <w:basedOn w:val="Absatz-Standardschriftart"/>
    <w:link w:val="berschrift3"/>
    <w:uiPriority w:val="9"/>
    <w:rsid w:val="008F224D"/>
    <w:rPr>
      <w:rFonts w:ascii="Arial" w:eastAsiaTheme="majorEastAsia" w:hAnsi="Arial" w:cstheme="majorBidi"/>
      <w:b/>
      <w:bCs/>
    </w:rPr>
  </w:style>
  <w:style w:type="character" w:customStyle="1" w:styleId="berschrift4Zchn">
    <w:name w:val="Überschrift 4 Zchn"/>
    <w:basedOn w:val="Absatz-Standardschriftart"/>
    <w:link w:val="berschrift4"/>
    <w:uiPriority w:val="9"/>
    <w:semiHidden/>
    <w:rsid w:val="00F171C5"/>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F171C5"/>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F171C5"/>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171C5"/>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171C5"/>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F171C5"/>
    <w:rPr>
      <w:rFonts w:asciiTheme="majorHAnsi" w:eastAsiaTheme="majorEastAsia" w:hAnsiTheme="majorHAnsi" w:cstheme="majorBidi"/>
      <w:i/>
      <w:iCs/>
      <w:color w:val="404040" w:themeColor="text1" w:themeTint="BF"/>
      <w:sz w:val="20"/>
      <w:szCs w:val="20"/>
    </w:rPr>
  </w:style>
  <w:style w:type="paragraph" w:styleId="Verzeichnis1">
    <w:name w:val="toc 1"/>
    <w:basedOn w:val="Standard"/>
    <w:next w:val="Standard"/>
    <w:autoRedefine/>
    <w:uiPriority w:val="39"/>
    <w:unhideWhenUsed/>
    <w:rsid w:val="0076643C"/>
    <w:pPr>
      <w:tabs>
        <w:tab w:val="left" w:pos="851"/>
        <w:tab w:val="right" w:leader="dot" w:pos="9062"/>
      </w:tabs>
      <w:spacing w:before="120" w:after="100" w:line="276" w:lineRule="auto"/>
    </w:pPr>
    <w:rPr>
      <w:b/>
      <w:noProof/>
    </w:rPr>
  </w:style>
  <w:style w:type="paragraph" w:styleId="Verzeichnis2">
    <w:name w:val="toc 2"/>
    <w:basedOn w:val="Standard"/>
    <w:next w:val="Standard"/>
    <w:autoRedefine/>
    <w:uiPriority w:val="39"/>
    <w:unhideWhenUsed/>
    <w:rsid w:val="0076643C"/>
    <w:pPr>
      <w:tabs>
        <w:tab w:val="left" w:pos="880"/>
        <w:tab w:val="right" w:leader="dot" w:pos="9062"/>
      </w:tabs>
      <w:spacing w:after="120" w:line="276" w:lineRule="auto"/>
    </w:pPr>
  </w:style>
  <w:style w:type="paragraph" w:styleId="Verzeichnis3">
    <w:name w:val="toc 3"/>
    <w:basedOn w:val="Standard"/>
    <w:next w:val="Standard"/>
    <w:autoRedefine/>
    <w:uiPriority w:val="39"/>
    <w:unhideWhenUsed/>
    <w:rsid w:val="0076643C"/>
    <w:pPr>
      <w:tabs>
        <w:tab w:val="left" w:pos="851"/>
        <w:tab w:val="right" w:leader="dot" w:pos="9062"/>
      </w:tabs>
      <w:spacing w:after="100" w:line="276" w:lineRule="auto"/>
    </w:pPr>
  </w:style>
  <w:style w:type="character" w:styleId="Hyperlink">
    <w:name w:val="Hyperlink"/>
    <w:basedOn w:val="Absatz-Standardschriftart"/>
    <w:uiPriority w:val="99"/>
    <w:unhideWhenUsed/>
    <w:rsid w:val="00B15E49"/>
    <w:rPr>
      <w:color w:val="0000FF" w:themeColor="hyperlink"/>
      <w:u w:val="single"/>
    </w:rPr>
  </w:style>
  <w:style w:type="paragraph" w:styleId="Inhaltsverzeichnisberschrift">
    <w:name w:val="TOC Heading"/>
    <w:basedOn w:val="berschrift1"/>
    <w:next w:val="Standard"/>
    <w:uiPriority w:val="39"/>
    <w:unhideWhenUsed/>
    <w:qFormat/>
    <w:rsid w:val="0076643C"/>
    <w:pPr>
      <w:numPr>
        <w:numId w:val="0"/>
      </w:numPr>
      <w:spacing w:line="276" w:lineRule="auto"/>
      <w:jc w:val="left"/>
      <w:outlineLvl w:val="9"/>
    </w:pPr>
    <w:rPr>
      <w:rFonts w:asciiTheme="majorHAnsi" w:hAnsiTheme="majorHAnsi"/>
      <w:color w:val="365F91" w:themeColor="accent1" w:themeShade="BF"/>
      <w:sz w:val="28"/>
      <w:lang w:eastAsia="de-DE"/>
    </w:rPr>
  </w:style>
  <w:style w:type="paragraph" w:styleId="Sprechblasentext">
    <w:name w:val="Balloon Text"/>
    <w:basedOn w:val="Standard"/>
    <w:link w:val="SprechblasentextZchn"/>
    <w:uiPriority w:val="99"/>
    <w:semiHidden/>
    <w:unhideWhenUsed/>
    <w:rsid w:val="0076643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6643C"/>
    <w:rPr>
      <w:rFonts w:ascii="Tahoma" w:hAnsi="Tahoma" w:cs="Tahoma"/>
      <w:sz w:val="16"/>
      <w:szCs w:val="16"/>
    </w:rPr>
  </w:style>
  <w:style w:type="paragraph" w:styleId="Kopfzeile">
    <w:name w:val="header"/>
    <w:basedOn w:val="Standard"/>
    <w:link w:val="KopfzeileZchn"/>
    <w:uiPriority w:val="99"/>
    <w:unhideWhenUsed/>
    <w:rsid w:val="00FC706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C7060"/>
    <w:rPr>
      <w:rFonts w:ascii="Arial" w:hAnsi="Arial"/>
    </w:rPr>
  </w:style>
  <w:style w:type="paragraph" w:styleId="Fuzeile">
    <w:name w:val="footer"/>
    <w:basedOn w:val="Standard"/>
    <w:link w:val="FuzeileZchn"/>
    <w:uiPriority w:val="99"/>
    <w:unhideWhenUsed/>
    <w:rsid w:val="00FC706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C7060"/>
    <w:rPr>
      <w:rFonts w:ascii="Arial" w:hAnsi="Arial"/>
    </w:rPr>
  </w:style>
  <w:style w:type="paragraph" w:customStyle="1" w:styleId="berschrift1ohneNummer">
    <w:name w:val="Überschrift 1 ohne Nummer"/>
    <w:basedOn w:val="berschrift1"/>
    <w:qFormat/>
    <w:rsid w:val="001448BD"/>
    <w:pPr>
      <w:numPr>
        <w:numId w:val="0"/>
      </w:numPr>
    </w:pPr>
  </w:style>
  <w:style w:type="paragraph" w:styleId="Funotentext">
    <w:name w:val="footnote text"/>
    <w:basedOn w:val="Standard"/>
    <w:link w:val="FunotentextZchn"/>
    <w:uiPriority w:val="99"/>
    <w:unhideWhenUsed/>
    <w:rsid w:val="00D53F06"/>
    <w:pPr>
      <w:spacing w:after="0" w:line="240" w:lineRule="auto"/>
    </w:pPr>
    <w:rPr>
      <w:sz w:val="20"/>
      <w:szCs w:val="20"/>
    </w:rPr>
  </w:style>
  <w:style w:type="character" w:customStyle="1" w:styleId="FunotentextZchn">
    <w:name w:val="Fußnotentext Zchn"/>
    <w:basedOn w:val="Absatz-Standardschriftart"/>
    <w:link w:val="Funotentext"/>
    <w:uiPriority w:val="99"/>
    <w:rsid w:val="00D53F06"/>
    <w:rPr>
      <w:rFonts w:ascii="Arial" w:hAnsi="Arial"/>
      <w:sz w:val="20"/>
      <w:szCs w:val="20"/>
    </w:rPr>
  </w:style>
  <w:style w:type="character" w:styleId="Funotenzeichen">
    <w:name w:val="footnote reference"/>
    <w:basedOn w:val="Absatz-Standardschriftart"/>
    <w:uiPriority w:val="99"/>
    <w:unhideWhenUsed/>
    <w:rsid w:val="00D53F06"/>
    <w:rPr>
      <w:vertAlign w:val="superscript"/>
    </w:rPr>
  </w:style>
  <w:style w:type="paragraph" w:styleId="Listenabsatz">
    <w:name w:val="List Paragraph"/>
    <w:basedOn w:val="Standard"/>
    <w:uiPriority w:val="34"/>
    <w:qFormat/>
    <w:rsid w:val="005971DE"/>
    <w:pPr>
      <w:ind w:left="720"/>
      <w:contextualSpacing/>
    </w:pPr>
  </w:style>
  <w:style w:type="paragraph" w:styleId="Textkrper-Zeileneinzug">
    <w:name w:val="Body Text Indent"/>
    <w:basedOn w:val="Standard"/>
    <w:link w:val="Textkrper-ZeileneinzugZchn"/>
    <w:semiHidden/>
    <w:unhideWhenUsed/>
    <w:rsid w:val="00FC4250"/>
    <w:pPr>
      <w:spacing w:after="0"/>
      <w:ind w:left="709" w:hanging="709"/>
    </w:pPr>
    <w:rPr>
      <w:rFonts w:eastAsia="Times New Roman" w:cs="Arial"/>
      <w:sz w:val="24"/>
      <w:szCs w:val="20"/>
      <w:lang w:eastAsia="de-DE"/>
    </w:rPr>
  </w:style>
  <w:style w:type="character" w:customStyle="1" w:styleId="Textkrper-ZeileneinzugZchn">
    <w:name w:val="Textkörper-Zeileneinzug Zchn"/>
    <w:basedOn w:val="Absatz-Standardschriftart"/>
    <w:link w:val="Textkrper-Zeileneinzug"/>
    <w:semiHidden/>
    <w:rsid w:val="00FC4250"/>
    <w:rPr>
      <w:rFonts w:ascii="Arial" w:eastAsia="Times New Roman" w:hAnsi="Arial" w:cs="Arial"/>
      <w:sz w:val="24"/>
      <w:szCs w:val="20"/>
      <w:lang w:eastAsia="de-DE"/>
    </w:rPr>
  </w:style>
  <w:style w:type="paragraph" w:styleId="Textkrper2">
    <w:name w:val="Body Text 2"/>
    <w:basedOn w:val="Standard"/>
    <w:link w:val="Textkrper2Zchn"/>
    <w:semiHidden/>
    <w:unhideWhenUsed/>
    <w:rsid w:val="00FC4250"/>
    <w:pPr>
      <w:spacing w:after="0" w:line="240" w:lineRule="auto"/>
    </w:pPr>
    <w:rPr>
      <w:rFonts w:eastAsia="Times New Roman" w:cs="Arial"/>
      <w:sz w:val="24"/>
      <w:szCs w:val="20"/>
      <w:lang w:eastAsia="de-DE"/>
    </w:rPr>
  </w:style>
  <w:style w:type="character" w:customStyle="1" w:styleId="Textkrper2Zchn">
    <w:name w:val="Textkörper 2 Zchn"/>
    <w:basedOn w:val="Absatz-Standardschriftart"/>
    <w:link w:val="Textkrper2"/>
    <w:semiHidden/>
    <w:rsid w:val="00FC4250"/>
    <w:rPr>
      <w:rFonts w:ascii="Arial" w:eastAsia="Times New Roman" w:hAnsi="Arial" w:cs="Arial"/>
      <w:sz w:val="24"/>
      <w:szCs w:val="20"/>
      <w:lang w:eastAsia="de-DE"/>
    </w:rPr>
  </w:style>
  <w:style w:type="character" w:styleId="BesuchterHyperlink">
    <w:name w:val="FollowedHyperlink"/>
    <w:basedOn w:val="Absatz-Standardschriftart"/>
    <w:uiPriority w:val="99"/>
    <w:semiHidden/>
    <w:unhideWhenUsed/>
    <w:rsid w:val="00992457"/>
    <w:rPr>
      <w:color w:val="800080" w:themeColor="followedHyperlink"/>
      <w:u w:val="single"/>
    </w:rPr>
  </w:style>
  <w:style w:type="paragraph" w:styleId="Beschriftung">
    <w:name w:val="caption"/>
    <w:basedOn w:val="Standard"/>
    <w:next w:val="Standard"/>
    <w:uiPriority w:val="35"/>
    <w:unhideWhenUsed/>
    <w:qFormat/>
    <w:rsid w:val="00324408"/>
    <w:pPr>
      <w:spacing w:after="0"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33383C"/>
    <w:pPr>
      <w:spacing w:after="0"/>
    </w:pPr>
  </w:style>
  <w:style w:type="paragraph" w:customStyle="1" w:styleId="BeschriftungQuelle">
    <w:name w:val="Beschriftung Quelle"/>
    <w:qFormat/>
    <w:rsid w:val="00324408"/>
    <w:rPr>
      <w:rFonts w:ascii="Arial" w:hAnsi="Arial"/>
      <w:b/>
      <w:bCs/>
      <w:color w:val="4F81BD" w:themeColor="accent1"/>
      <w:sz w:val="18"/>
      <w:szCs w:val="18"/>
    </w:rPr>
  </w:style>
  <w:style w:type="paragraph" w:styleId="Dokumentstruktur">
    <w:name w:val="Document Map"/>
    <w:basedOn w:val="Standard"/>
    <w:link w:val="DokumentstrukturZchn"/>
    <w:uiPriority w:val="99"/>
    <w:semiHidden/>
    <w:unhideWhenUsed/>
    <w:rsid w:val="00E640FB"/>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640F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E1944"/>
    <w:pPr>
      <w:spacing w:line="360" w:lineRule="auto"/>
      <w:jc w:val="both"/>
    </w:pPr>
    <w:rPr>
      <w:rFonts w:ascii="Arial" w:hAnsi="Arial"/>
    </w:rPr>
  </w:style>
  <w:style w:type="paragraph" w:styleId="berschrift1">
    <w:name w:val="heading 1"/>
    <w:basedOn w:val="Standard"/>
    <w:next w:val="Standard"/>
    <w:link w:val="berschrift1Zchn"/>
    <w:uiPriority w:val="9"/>
    <w:qFormat/>
    <w:rsid w:val="00D20FCA"/>
    <w:pPr>
      <w:keepNext/>
      <w:keepLines/>
      <w:numPr>
        <w:numId w:val="1"/>
      </w:numPr>
      <w:spacing w:before="480" w:after="0"/>
      <w:outlineLvl w:val="0"/>
    </w:pPr>
    <w:rPr>
      <w:rFonts w:eastAsiaTheme="majorEastAsia" w:cstheme="majorBidi"/>
      <w:b/>
      <w:bCs/>
      <w:sz w:val="24"/>
      <w:szCs w:val="28"/>
    </w:rPr>
  </w:style>
  <w:style w:type="paragraph" w:styleId="berschrift2">
    <w:name w:val="heading 2"/>
    <w:basedOn w:val="Standard"/>
    <w:next w:val="Standard"/>
    <w:link w:val="berschrift2Zchn"/>
    <w:uiPriority w:val="9"/>
    <w:unhideWhenUsed/>
    <w:qFormat/>
    <w:rsid w:val="007630DD"/>
    <w:pPr>
      <w:keepNext/>
      <w:keepLines/>
      <w:numPr>
        <w:ilvl w:val="1"/>
        <w:numId w:val="1"/>
      </w:numPr>
      <w:spacing w:before="200" w:after="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8F224D"/>
    <w:pPr>
      <w:keepNext/>
      <w:keepLines/>
      <w:numPr>
        <w:ilvl w:val="2"/>
        <w:numId w:val="1"/>
      </w:numPr>
      <w:spacing w:before="200" w:after="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F171C5"/>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F171C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171C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F171C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F171C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F171C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20FCA"/>
    <w:rPr>
      <w:rFonts w:ascii="Arial" w:eastAsiaTheme="majorEastAsia" w:hAnsi="Arial" w:cstheme="majorBidi"/>
      <w:b/>
      <w:bCs/>
      <w:sz w:val="24"/>
      <w:szCs w:val="28"/>
    </w:rPr>
  </w:style>
  <w:style w:type="character" w:customStyle="1" w:styleId="berschrift2Zchn">
    <w:name w:val="Überschrift 2 Zchn"/>
    <w:basedOn w:val="Absatz-Standardschriftart"/>
    <w:link w:val="berschrift2"/>
    <w:uiPriority w:val="9"/>
    <w:rsid w:val="007630DD"/>
    <w:rPr>
      <w:rFonts w:ascii="Arial" w:eastAsiaTheme="majorEastAsia" w:hAnsi="Arial" w:cstheme="majorBidi"/>
      <w:b/>
      <w:bCs/>
      <w:szCs w:val="26"/>
    </w:rPr>
  </w:style>
  <w:style w:type="character" w:customStyle="1" w:styleId="berschrift3Zchn">
    <w:name w:val="Überschrift 3 Zchn"/>
    <w:basedOn w:val="Absatz-Standardschriftart"/>
    <w:link w:val="berschrift3"/>
    <w:uiPriority w:val="9"/>
    <w:rsid w:val="008F224D"/>
    <w:rPr>
      <w:rFonts w:ascii="Arial" w:eastAsiaTheme="majorEastAsia" w:hAnsi="Arial" w:cstheme="majorBidi"/>
      <w:b/>
      <w:bCs/>
    </w:rPr>
  </w:style>
  <w:style w:type="character" w:customStyle="1" w:styleId="berschrift4Zchn">
    <w:name w:val="Überschrift 4 Zchn"/>
    <w:basedOn w:val="Absatz-Standardschriftart"/>
    <w:link w:val="berschrift4"/>
    <w:uiPriority w:val="9"/>
    <w:semiHidden/>
    <w:rsid w:val="00F171C5"/>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F171C5"/>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F171C5"/>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171C5"/>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171C5"/>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F171C5"/>
    <w:rPr>
      <w:rFonts w:asciiTheme="majorHAnsi" w:eastAsiaTheme="majorEastAsia" w:hAnsiTheme="majorHAnsi" w:cstheme="majorBidi"/>
      <w:i/>
      <w:iCs/>
      <w:color w:val="404040" w:themeColor="text1" w:themeTint="BF"/>
      <w:sz w:val="20"/>
      <w:szCs w:val="20"/>
    </w:rPr>
  </w:style>
  <w:style w:type="paragraph" w:styleId="Verzeichnis1">
    <w:name w:val="toc 1"/>
    <w:basedOn w:val="Standard"/>
    <w:next w:val="Standard"/>
    <w:autoRedefine/>
    <w:uiPriority w:val="39"/>
    <w:unhideWhenUsed/>
    <w:rsid w:val="0076643C"/>
    <w:pPr>
      <w:tabs>
        <w:tab w:val="left" w:pos="851"/>
        <w:tab w:val="right" w:leader="dot" w:pos="9062"/>
      </w:tabs>
      <w:spacing w:before="120" w:after="100" w:line="276" w:lineRule="auto"/>
    </w:pPr>
    <w:rPr>
      <w:b/>
      <w:noProof/>
    </w:rPr>
  </w:style>
  <w:style w:type="paragraph" w:styleId="Verzeichnis2">
    <w:name w:val="toc 2"/>
    <w:basedOn w:val="Standard"/>
    <w:next w:val="Standard"/>
    <w:autoRedefine/>
    <w:uiPriority w:val="39"/>
    <w:unhideWhenUsed/>
    <w:rsid w:val="0076643C"/>
    <w:pPr>
      <w:tabs>
        <w:tab w:val="left" w:pos="880"/>
        <w:tab w:val="right" w:leader="dot" w:pos="9062"/>
      </w:tabs>
      <w:spacing w:after="120" w:line="276" w:lineRule="auto"/>
    </w:pPr>
  </w:style>
  <w:style w:type="paragraph" w:styleId="Verzeichnis3">
    <w:name w:val="toc 3"/>
    <w:basedOn w:val="Standard"/>
    <w:next w:val="Standard"/>
    <w:autoRedefine/>
    <w:uiPriority w:val="39"/>
    <w:unhideWhenUsed/>
    <w:rsid w:val="0076643C"/>
    <w:pPr>
      <w:tabs>
        <w:tab w:val="left" w:pos="851"/>
        <w:tab w:val="right" w:leader="dot" w:pos="9062"/>
      </w:tabs>
      <w:spacing w:after="100" w:line="276" w:lineRule="auto"/>
    </w:pPr>
  </w:style>
  <w:style w:type="character" w:styleId="Hyperlink">
    <w:name w:val="Hyperlink"/>
    <w:basedOn w:val="Absatz-Standardschriftart"/>
    <w:uiPriority w:val="99"/>
    <w:unhideWhenUsed/>
    <w:rsid w:val="00B15E49"/>
    <w:rPr>
      <w:color w:val="0000FF" w:themeColor="hyperlink"/>
      <w:u w:val="single"/>
    </w:rPr>
  </w:style>
  <w:style w:type="paragraph" w:styleId="Inhaltsverzeichnisberschrift">
    <w:name w:val="TOC Heading"/>
    <w:basedOn w:val="berschrift1"/>
    <w:next w:val="Standard"/>
    <w:uiPriority w:val="39"/>
    <w:semiHidden/>
    <w:unhideWhenUsed/>
    <w:qFormat/>
    <w:rsid w:val="0076643C"/>
    <w:pPr>
      <w:numPr>
        <w:numId w:val="0"/>
      </w:numPr>
      <w:spacing w:line="276" w:lineRule="auto"/>
      <w:jc w:val="left"/>
      <w:outlineLvl w:val="9"/>
    </w:pPr>
    <w:rPr>
      <w:rFonts w:asciiTheme="majorHAnsi" w:hAnsiTheme="majorHAnsi"/>
      <w:color w:val="365F91" w:themeColor="accent1" w:themeShade="BF"/>
      <w:sz w:val="28"/>
      <w:lang w:eastAsia="de-DE"/>
    </w:rPr>
  </w:style>
  <w:style w:type="paragraph" w:styleId="Sprechblasentext">
    <w:name w:val="Balloon Text"/>
    <w:basedOn w:val="Standard"/>
    <w:link w:val="SprechblasentextZchn"/>
    <w:uiPriority w:val="99"/>
    <w:semiHidden/>
    <w:unhideWhenUsed/>
    <w:rsid w:val="0076643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6643C"/>
    <w:rPr>
      <w:rFonts w:ascii="Tahoma" w:hAnsi="Tahoma" w:cs="Tahoma"/>
      <w:sz w:val="16"/>
      <w:szCs w:val="16"/>
    </w:rPr>
  </w:style>
  <w:style w:type="paragraph" w:styleId="Kopfzeile">
    <w:name w:val="header"/>
    <w:basedOn w:val="Standard"/>
    <w:link w:val="KopfzeileZchn"/>
    <w:uiPriority w:val="99"/>
    <w:unhideWhenUsed/>
    <w:rsid w:val="00FC706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C7060"/>
    <w:rPr>
      <w:rFonts w:ascii="Arial" w:hAnsi="Arial"/>
    </w:rPr>
  </w:style>
  <w:style w:type="paragraph" w:styleId="Fuzeile">
    <w:name w:val="footer"/>
    <w:basedOn w:val="Standard"/>
    <w:link w:val="FuzeileZchn"/>
    <w:uiPriority w:val="99"/>
    <w:unhideWhenUsed/>
    <w:rsid w:val="00FC706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C7060"/>
    <w:rPr>
      <w:rFonts w:ascii="Arial" w:hAnsi="Arial"/>
    </w:rPr>
  </w:style>
  <w:style w:type="paragraph" w:customStyle="1" w:styleId="berschrift1ohneNummer">
    <w:name w:val="Überschrift 1 ohne Nummer"/>
    <w:basedOn w:val="berschrift1"/>
    <w:qFormat/>
    <w:rsid w:val="001448BD"/>
    <w:pPr>
      <w:numPr>
        <w:numId w:val="0"/>
      </w:numPr>
    </w:pPr>
  </w:style>
  <w:style w:type="paragraph" w:styleId="Funotentext">
    <w:name w:val="footnote text"/>
    <w:basedOn w:val="Standard"/>
    <w:link w:val="FunotentextZchn"/>
    <w:uiPriority w:val="99"/>
    <w:semiHidden/>
    <w:unhideWhenUsed/>
    <w:rsid w:val="00D53F0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53F06"/>
    <w:rPr>
      <w:rFonts w:ascii="Arial" w:hAnsi="Arial"/>
      <w:sz w:val="20"/>
      <w:szCs w:val="20"/>
    </w:rPr>
  </w:style>
  <w:style w:type="character" w:styleId="Funotenzeichen">
    <w:name w:val="footnote reference"/>
    <w:basedOn w:val="Absatz-Standardschriftart"/>
    <w:uiPriority w:val="99"/>
    <w:semiHidden/>
    <w:unhideWhenUsed/>
    <w:rsid w:val="00D53F06"/>
    <w:rPr>
      <w:vertAlign w:val="superscript"/>
    </w:rPr>
  </w:style>
  <w:style w:type="paragraph" w:styleId="Listenabsatz">
    <w:name w:val="List Paragraph"/>
    <w:basedOn w:val="Standard"/>
    <w:uiPriority w:val="34"/>
    <w:qFormat/>
    <w:rsid w:val="005971DE"/>
    <w:pPr>
      <w:ind w:left="720"/>
      <w:contextualSpacing/>
    </w:pPr>
  </w:style>
  <w:style w:type="paragraph" w:styleId="Textkrper-Zeileneinzug">
    <w:name w:val="Body Text Indent"/>
    <w:basedOn w:val="Standard"/>
    <w:link w:val="Textkrper-ZeileneinzugZchn"/>
    <w:semiHidden/>
    <w:unhideWhenUsed/>
    <w:rsid w:val="00FC4250"/>
    <w:pPr>
      <w:spacing w:after="0"/>
      <w:ind w:left="709" w:hanging="709"/>
    </w:pPr>
    <w:rPr>
      <w:rFonts w:eastAsia="Times New Roman" w:cs="Arial"/>
      <w:sz w:val="24"/>
      <w:szCs w:val="20"/>
      <w:lang w:eastAsia="de-DE"/>
    </w:rPr>
  </w:style>
  <w:style w:type="character" w:customStyle="1" w:styleId="Textkrper-ZeileneinzugZchn">
    <w:name w:val="Textkörper-Zeileneinzug Zchn"/>
    <w:basedOn w:val="Absatz-Standardschriftart"/>
    <w:link w:val="Textkrper-Zeileneinzug"/>
    <w:semiHidden/>
    <w:rsid w:val="00FC4250"/>
    <w:rPr>
      <w:rFonts w:ascii="Arial" w:eastAsia="Times New Roman" w:hAnsi="Arial" w:cs="Arial"/>
      <w:sz w:val="24"/>
      <w:szCs w:val="20"/>
      <w:lang w:eastAsia="de-DE"/>
    </w:rPr>
  </w:style>
  <w:style w:type="paragraph" w:styleId="Textkrper2">
    <w:name w:val="Body Text 2"/>
    <w:basedOn w:val="Standard"/>
    <w:link w:val="Textkrper2Zchn"/>
    <w:semiHidden/>
    <w:unhideWhenUsed/>
    <w:rsid w:val="00FC4250"/>
    <w:pPr>
      <w:spacing w:after="0" w:line="240" w:lineRule="auto"/>
    </w:pPr>
    <w:rPr>
      <w:rFonts w:eastAsia="Times New Roman" w:cs="Arial"/>
      <w:sz w:val="24"/>
      <w:szCs w:val="20"/>
      <w:lang w:eastAsia="de-DE"/>
    </w:rPr>
  </w:style>
  <w:style w:type="character" w:customStyle="1" w:styleId="Textkrper2Zchn">
    <w:name w:val="Textkörper 2 Zchn"/>
    <w:basedOn w:val="Absatz-Standardschriftart"/>
    <w:link w:val="Textkrper2"/>
    <w:semiHidden/>
    <w:rsid w:val="00FC4250"/>
    <w:rPr>
      <w:rFonts w:ascii="Arial" w:eastAsia="Times New Roman" w:hAnsi="Arial" w:cs="Arial"/>
      <w:sz w:val="24"/>
      <w:szCs w:val="20"/>
      <w:lang w:eastAsia="de-DE"/>
    </w:rPr>
  </w:style>
</w:styles>
</file>

<file path=word/webSettings.xml><?xml version="1.0" encoding="utf-8"?>
<w:webSettings xmlns:r="http://schemas.openxmlformats.org/officeDocument/2006/relationships" xmlns:w="http://schemas.openxmlformats.org/wordprocessingml/2006/main">
  <w:divs>
    <w:div w:id="164517292">
      <w:bodyDiv w:val="1"/>
      <w:marLeft w:val="0"/>
      <w:marRight w:val="0"/>
      <w:marTop w:val="0"/>
      <w:marBottom w:val="0"/>
      <w:divBdr>
        <w:top w:val="none" w:sz="0" w:space="0" w:color="auto"/>
        <w:left w:val="none" w:sz="0" w:space="0" w:color="auto"/>
        <w:bottom w:val="none" w:sz="0" w:space="0" w:color="auto"/>
        <w:right w:val="none" w:sz="0" w:space="0" w:color="auto"/>
      </w:divBdr>
      <w:divsChild>
        <w:div w:id="838009619">
          <w:marLeft w:val="0"/>
          <w:marRight w:val="0"/>
          <w:marTop w:val="0"/>
          <w:marBottom w:val="0"/>
          <w:divBdr>
            <w:top w:val="none" w:sz="0" w:space="0" w:color="auto"/>
            <w:left w:val="none" w:sz="0" w:space="0" w:color="auto"/>
            <w:bottom w:val="none" w:sz="0" w:space="0" w:color="auto"/>
            <w:right w:val="none" w:sz="0" w:space="0" w:color="auto"/>
          </w:divBdr>
          <w:divsChild>
            <w:div w:id="2132359600">
              <w:marLeft w:val="0"/>
              <w:marRight w:val="0"/>
              <w:marTop w:val="0"/>
              <w:marBottom w:val="0"/>
              <w:divBdr>
                <w:top w:val="none" w:sz="0" w:space="0" w:color="auto"/>
                <w:left w:val="none" w:sz="0" w:space="0" w:color="auto"/>
                <w:bottom w:val="none" w:sz="0" w:space="0" w:color="auto"/>
                <w:right w:val="none" w:sz="0" w:space="0" w:color="auto"/>
              </w:divBdr>
              <w:divsChild>
                <w:div w:id="1772774480">
                  <w:marLeft w:val="0"/>
                  <w:marRight w:val="0"/>
                  <w:marTop w:val="0"/>
                  <w:marBottom w:val="0"/>
                  <w:divBdr>
                    <w:top w:val="none" w:sz="0" w:space="0" w:color="auto"/>
                    <w:left w:val="none" w:sz="0" w:space="0" w:color="auto"/>
                    <w:bottom w:val="none" w:sz="0" w:space="0" w:color="auto"/>
                    <w:right w:val="none" w:sz="0" w:space="0" w:color="auto"/>
                  </w:divBdr>
                  <w:divsChild>
                    <w:div w:id="475803978">
                      <w:marLeft w:val="0"/>
                      <w:marRight w:val="0"/>
                      <w:marTop w:val="0"/>
                      <w:marBottom w:val="0"/>
                      <w:divBdr>
                        <w:top w:val="none" w:sz="0" w:space="0" w:color="auto"/>
                        <w:left w:val="none" w:sz="0" w:space="0" w:color="auto"/>
                        <w:bottom w:val="none" w:sz="0" w:space="0" w:color="auto"/>
                        <w:right w:val="none" w:sz="0" w:space="0" w:color="auto"/>
                      </w:divBdr>
                      <w:divsChild>
                        <w:div w:id="2023581142">
                          <w:marLeft w:val="0"/>
                          <w:marRight w:val="0"/>
                          <w:marTop w:val="0"/>
                          <w:marBottom w:val="0"/>
                          <w:divBdr>
                            <w:top w:val="none" w:sz="0" w:space="0" w:color="auto"/>
                            <w:left w:val="none" w:sz="0" w:space="0" w:color="auto"/>
                            <w:bottom w:val="none" w:sz="0" w:space="0" w:color="auto"/>
                            <w:right w:val="none" w:sz="0" w:space="0" w:color="auto"/>
                          </w:divBdr>
                        </w:div>
                        <w:div w:id="149981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145361">
      <w:bodyDiv w:val="1"/>
      <w:marLeft w:val="0"/>
      <w:marRight w:val="0"/>
      <w:marTop w:val="0"/>
      <w:marBottom w:val="0"/>
      <w:divBdr>
        <w:top w:val="none" w:sz="0" w:space="0" w:color="auto"/>
        <w:left w:val="none" w:sz="0" w:space="0" w:color="auto"/>
        <w:bottom w:val="none" w:sz="0" w:space="0" w:color="auto"/>
        <w:right w:val="none" w:sz="0" w:space="0" w:color="auto"/>
      </w:divBdr>
    </w:div>
    <w:div w:id="499975377">
      <w:bodyDiv w:val="1"/>
      <w:marLeft w:val="0"/>
      <w:marRight w:val="0"/>
      <w:marTop w:val="0"/>
      <w:marBottom w:val="0"/>
      <w:divBdr>
        <w:top w:val="none" w:sz="0" w:space="0" w:color="auto"/>
        <w:left w:val="none" w:sz="0" w:space="0" w:color="auto"/>
        <w:bottom w:val="none" w:sz="0" w:space="0" w:color="auto"/>
        <w:right w:val="none" w:sz="0" w:space="0" w:color="auto"/>
      </w:divBdr>
    </w:div>
    <w:div w:id="561603984">
      <w:bodyDiv w:val="1"/>
      <w:marLeft w:val="0"/>
      <w:marRight w:val="0"/>
      <w:marTop w:val="0"/>
      <w:marBottom w:val="0"/>
      <w:divBdr>
        <w:top w:val="none" w:sz="0" w:space="0" w:color="auto"/>
        <w:left w:val="none" w:sz="0" w:space="0" w:color="auto"/>
        <w:bottom w:val="none" w:sz="0" w:space="0" w:color="auto"/>
        <w:right w:val="none" w:sz="0" w:space="0" w:color="auto"/>
      </w:divBdr>
    </w:div>
    <w:div w:id="838232713">
      <w:bodyDiv w:val="1"/>
      <w:marLeft w:val="0"/>
      <w:marRight w:val="0"/>
      <w:marTop w:val="0"/>
      <w:marBottom w:val="0"/>
      <w:divBdr>
        <w:top w:val="none" w:sz="0" w:space="0" w:color="auto"/>
        <w:left w:val="none" w:sz="0" w:space="0" w:color="auto"/>
        <w:bottom w:val="none" w:sz="0" w:space="0" w:color="auto"/>
        <w:right w:val="none" w:sz="0" w:space="0" w:color="auto"/>
      </w:divBdr>
      <w:divsChild>
        <w:div w:id="1387223167">
          <w:marLeft w:val="0"/>
          <w:marRight w:val="0"/>
          <w:marTop w:val="0"/>
          <w:marBottom w:val="0"/>
          <w:divBdr>
            <w:top w:val="none" w:sz="0" w:space="0" w:color="auto"/>
            <w:left w:val="none" w:sz="0" w:space="0" w:color="auto"/>
            <w:bottom w:val="none" w:sz="0" w:space="0" w:color="auto"/>
            <w:right w:val="none" w:sz="0" w:space="0" w:color="auto"/>
          </w:divBdr>
          <w:divsChild>
            <w:div w:id="1439987432">
              <w:marLeft w:val="0"/>
              <w:marRight w:val="0"/>
              <w:marTop w:val="0"/>
              <w:marBottom w:val="0"/>
              <w:divBdr>
                <w:top w:val="none" w:sz="0" w:space="0" w:color="auto"/>
                <w:left w:val="none" w:sz="0" w:space="0" w:color="auto"/>
                <w:bottom w:val="none" w:sz="0" w:space="0" w:color="auto"/>
                <w:right w:val="none" w:sz="0" w:space="0" w:color="auto"/>
              </w:divBdr>
              <w:divsChild>
                <w:div w:id="980621583">
                  <w:marLeft w:val="0"/>
                  <w:marRight w:val="0"/>
                  <w:marTop w:val="0"/>
                  <w:marBottom w:val="0"/>
                  <w:divBdr>
                    <w:top w:val="none" w:sz="0" w:space="0" w:color="auto"/>
                    <w:left w:val="none" w:sz="0" w:space="0" w:color="auto"/>
                    <w:bottom w:val="none" w:sz="0" w:space="0" w:color="auto"/>
                    <w:right w:val="none" w:sz="0" w:space="0" w:color="auto"/>
                  </w:divBdr>
                  <w:divsChild>
                    <w:div w:id="905143825">
                      <w:marLeft w:val="0"/>
                      <w:marRight w:val="0"/>
                      <w:marTop w:val="280"/>
                      <w:marBottom w:val="280"/>
                      <w:divBdr>
                        <w:top w:val="none" w:sz="0" w:space="0" w:color="auto"/>
                        <w:left w:val="none" w:sz="0" w:space="0" w:color="auto"/>
                        <w:bottom w:val="none" w:sz="0" w:space="0" w:color="auto"/>
                        <w:right w:val="none" w:sz="0" w:space="0" w:color="auto"/>
                      </w:divBdr>
                    </w:div>
                    <w:div w:id="1014452825">
                      <w:marLeft w:val="0"/>
                      <w:marRight w:val="0"/>
                      <w:marTop w:val="280"/>
                      <w:marBottom w:val="280"/>
                      <w:divBdr>
                        <w:top w:val="none" w:sz="0" w:space="0" w:color="auto"/>
                        <w:left w:val="none" w:sz="0" w:space="0" w:color="auto"/>
                        <w:bottom w:val="none" w:sz="0" w:space="0" w:color="auto"/>
                        <w:right w:val="none" w:sz="0" w:space="0" w:color="auto"/>
                      </w:divBdr>
                    </w:div>
                  </w:divsChild>
                </w:div>
              </w:divsChild>
            </w:div>
          </w:divsChild>
        </w:div>
      </w:divsChild>
    </w:div>
    <w:div w:id="867835890">
      <w:bodyDiv w:val="1"/>
      <w:marLeft w:val="0"/>
      <w:marRight w:val="0"/>
      <w:marTop w:val="0"/>
      <w:marBottom w:val="0"/>
      <w:divBdr>
        <w:top w:val="none" w:sz="0" w:space="0" w:color="auto"/>
        <w:left w:val="none" w:sz="0" w:space="0" w:color="auto"/>
        <w:bottom w:val="none" w:sz="0" w:space="0" w:color="auto"/>
        <w:right w:val="none" w:sz="0" w:space="0" w:color="auto"/>
      </w:divBdr>
      <w:divsChild>
        <w:div w:id="721028498">
          <w:marLeft w:val="0"/>
          <w:marRight w:val="0"/>
          <w:marTop w:val="0"/>
          <w:marBottom w:val="0"/>
          <w:divBdr>
            <w:top w:val="none" w:sz="0" w:space="0" w:color="auto"/>
            <w:left w:val="none" w:sz="0" w:space="0" w:color="auto"/>
            <w:bottom w:val="none" w:sz="0" w:space="0" w:color="auto"/>
            <w:right w:val="none" w:sz="0" w:space="0" w:color="auto"/>
          </w:divBdr>
          <w:divsChild>
            <w:div w:id="316542007">
              <w:marLeft w:val="0"/>
              <w:marRight w:val="0"/>
              <w:marTop w:val="0"/>
              <w:marBottom w:val="0"/>
              <w:divBdr>
                <w:top w:val="none" w:sz="0" w:space="0" w:color="auto"/>
                <w:left w:val="none" w:sz="0" w:space="0" w:color="auto"/>
                <w:bottom w:val="none" w:sz="0" w:space="0" w:color="auto"/>
                <w:right w:val="none" w:sz="0" w:space="0" w:color="auto"/>
              </w:divBdr>
              <w:divsChild>
                <w:div w:id="1055592576">
                  <w:marLeft w:val="0"/>
                  <w:marRight w:val="0"/>
                  <w:marTop w:val="0"/>
                  <w:marBottom w:val="0"/>
                  <w:divBdr>
                    <w:top w:val="none" w:sz="0" w:space="0" w:color="auto"/>
                    <w:left w:val="none" w:sz="0" w:space="0" w:color="auto"/>
                    <w:bottom w:val="none" w:sz="0" w:space="0" w:color="auto"/>
                    <w:right w:val="none" w:sz="0" w:space="0" w:color="auto"/>
                  </w:divBdr>
                  <w:divsChild>
                    <w:div w:id="352803848">
                      <w:marLeft w:val="0"/>
                      <w:marRight w:val="0"/>
                      <w:marTop w:val="0"/>
                      <w:marBottom w:val="0"/>
                      <w:divBdr>
                        <w:top w:val="none" w:sz="0" w:space="0" w:color="auto"/>
                        <w:left w:val="none" w:sz="0" w:space="0" w:color="auto"/>
                        <w:bottom w:val="none" w:sz="0" w:space="0" w:color="auto"/>
                        <w:right w:val="none" w:sz="0" w:space="0" w:color="auto"/>
                      </w:divBdr>
                      <w:divsChild>
                        <w:div w:id="1154179772">
                          <w:marLeft w:val="0"/>
                          <w:marRight w:val="0"/>
                          <w:marTop w:val="0"/>
                          <w:marBottom w:val="0"/>
                          <w:divBdr>
                            <w:top w:val="none" w:sz="0" w:space="0" w:color="auto"/>
                            <w:left w:val="none" w:sz="0" w:space="0" w:color="auto"/>
                            <w:bottom w:val="none" w:sz="0" w:space="0" w:color="auto"/>
                            <w:right w:val="none" w:sz="0" w:space="0" w:color="auto"/>
                          </w:divBdr>
                        </w:div>
                        <w:div w:id="148689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0725935">
      <w:bodyDiv w:val="1"/>
      <w:marLeft w:val="0"/>
      <w:marRight w:val="0"/>
      <w:marTop w:val="0"/>
      <w:marBottom w:val="0"/>
      <w:divBdr>
        <w:top w:val="none" w:sz="0" w:space="0" w:color="auto"/>
        <w:left w:val="none" w:sz="0" w:space="0" w:color="auto"/>
        <w:bottom w:val="none" w:sz="0" w:space="0" w:color="auto"/>
        <w:right w:val="none" w:sz="0" w:space="0" w:color="auto"/>
      </w:divBdr>
      <w:divsChild>
        <w:div w:id="526069536">
          <w:marLeft w:val="1109"/>
          <w:marRight w:val="0"/>
          <w:marTop w:val="0"/>
          <w:marBottom w:val="0"/>
          <w:divBdr>
            <w:top w:val="none" w:sz="0" w:space="0" w:color="auto"/>
            <w:left w:val="none" w:sz="0" w:space="0" w:color="auto"/>
            <w:bottom w:val="none" w:sz="0" w:space="0" w:color="auto"/>
            <w:right w:val="none" w:sz="0" w:space="0" w:color="auto"/>
          </w:divBdr>
        </w:div>
        <w:div w:id="2060083445">
          <w:marLeft w:val="1800"/>
          <w:marRight w:val="0"/>
          <w:marTop w:val="0"/>
          <w:marBottom w:val="0"/>
          <w:divBdr>
            <w:top w:val="none" w:sz="0" w:space="0" w:color="auto"/>
            <w:left w:val="none" w:sz="0" w:space="0" w:color="auto"/>
            <w:bottom w:val="none" w:sz="0" w:space="0" w:color="auto"/>
            <w:right w:val="none" w:sz="0" w:space="0" w:color="auto"/>
          </w:divBdr>
        </w:div>
        <w:div w:id="1233000464">
          <w:marLeft w:val="1800"/>
          <w:marRight w:val="0"/>
          <w:marTop w:val="0"/>
          <w:marBottom w:val="0"/>
          <w:divBdr>
            <w:top w:val="none" w:sz="0" w:space="0" w:color="auto"/>
            <w:left w:val="none" w:sz="0" w:space="0" w:color="auto"/>
            <w:bottom w:val="none" w:sz="0" w:space="0" w:color="auto"/>
            <w:right w:val="none" w:sz="0" w:space="0" w:color="auto"/>
          </w:divBdr>
        </w:div>
        <w:div w:id="1044334542">
          <w:marLeft w:val="1800"/>
          <w:marRight w:val="0"/>
          <w:marTop w:val="0"/>
          <w:marBottom w:val="0"/>
          <w:divBdr>
            <w:top w:val="none" w:sz="0" w:space="0" w:color="auto"/>
            <w:left w:val="none" w:sz="0" w:space="0" w:color="auto"/>
            <w:bottom w:val="none" w:sz="0" w:space="0" w:color="auto"/>
            <w:right w:val="none" w:sz="0" w:space="0" w:color="auto"/>
          </w:divBdr>
        </w:div>
        <w:div w:id="1167133796">
          <w:marLeft w:val="1109"/>
          <w:marRight w:val="0"/>
          <w:marTop w:val="0"/>
          <w:marBottom w:val="0"/>
          <w:divBdr>
            <w:top w:val="none" w:sz="0" w:space="0" w:color="auto"/>
            <w:left w:val="none" w:sz="0" w:space="0" w:color="auto"/>
            <w:bottom w:val="none" w:sz="0" w:space="0" w:color="auto"/>
            <w:right w:val="none" w:sz="0" w:space="0" w:color="auto"/>
          </w:divBdr>
        </w:div>
        <w:div w:id="1675180291">
          <w:marLeft w:val="1800"/>
          <w:marRight w:val="0"/>
          <w:marTop w:val="0"/>
          <w:marBottom w:val="0"/>
          <w:divBdr>
            <w:top w:val="none" w:sz="0" w:space="0" w:color="auto"/>
            <w:left w:val="none" w:sz="0" w:space="0" w:color="auto"/>
            <w:bottom w:val="none" w:sz="0" w:space="0" w:color="auto"/>
            <w:right w:val="none" w:sz="0" w:space="0" w:color="auto"/>
          </w:divBdr>
        </w:div>
        <w:div w:id="1373965113">
          <w:marLeft w:val="1800"/>
          <w:marRight w:val="0"/>
          <w:marTop w:val="0"/>
          <w:marBottom w:val="0"/>
          <w:divBdr>
            <w:top w:val="none" w:sz="0" w:space="0" w:color="auto"/>
            <w:left w:val="none" w:sz="0" w:space="0" w:color="auto"/>
            <w:bottom w:val="none" w:sz="0" w:space="0" w:color="auto"/>
            <w:right w:val="none" w:sz="0" w:space="0" w:color="auto"/>
          </w:divBdr>
        </w:div>
        <w:div w:id="475032260">
          <w:marLeft w:val="1800"/>
          <w:marRight w:val="0"/>
          <w:marTop w:val="0"/>
          <w:marBottom w:val="0"/>
          <w:divBdr>
            <w:top w:val="none" w:sz="0" w:space="0" w:color="auto"/>
            <w:left w:val="none" w:sz="0" w:space="0" w:color="auto"/>
            <w:bottom w:val="none" w:sz="0" w:space="0" w:color="auto"/>
            <w:right w:val="none" w:sz="0" w:space="0" w:color="auto"/>
          </w:divBdr>
        </w:div>
        <w:div w:id="404183306">
          <w:marLeft w:val="1800"/>
          <w:marRight w:val="0"/>
          <w:marTop w:val="0"/>
          <w:marBottom w:val="0"/>
          <w:divBdr>
            <w:top w:val="none" w:sz="0" w:space="0" w:color="auto"/>
            <w:left w:val="none" w:sz="0" w:space="0" w:color="auto"/>
            <w:bottom w:val="none" w:sz="0" w:space="0" w:color="auto"/>
            <w:right w:val="none" w:sz="0" w:space="0" w:color="auto"/>
          </w:divBdr>
        </w:div>
        <w:div w:id="2058509674">
          <w:marLeft w:val="1800"/>
          <w:marRight w:val="0"/>
          <w:marTop w:val="0"/>
          <w:marBottom w:val="0"/>
          <w:divBdr>
            <w:top w:val="none" w:sz="0" w:space="0" w:color="auto"/>
            <w:left w:val="none" w:sz="0" w:space="0" w:color="auto"/>
            <w:bottom w:val="none" w:sz="0" w:space="0" w:color="auto"/>
            <w:right w:val="none" w:sz="0" w:space="0" w:color="auto"/>
          </w:divBdr>
        </w:div>
        <w:div w:id="1255288020">
          <w:marLeft w:val="1109"/>
          <w:marRight w:val="0"/>
          <w:marTop w:val="0"/>
          <w:marBottom w:val="0"/>
          <w:divBdr>
            <w:top w:val="none" w:sz="0" w:space="0" w:color="auto"/>
            <w:left w:val="none" w:sz="0" w:space="0" w:color="auto"/>
            <w:bottom w:val="none" w:sz="0" w:space="0" w:color="auto"/>
            <w:right w:val="none" w:sz="0" w:space="0" w:color="auto"/>
          </w:divBdr>
        </w:div>
        <w:div w:id="1419407063">
          <w:marLeft w:val="1800"/>
          <w:marRight w:val="0"/>
          <w:marTop w:val="0"/>
          <w:marBottom w:val="0"/>
          <w:divBdr>
            <w:top w:val="none" w:sz="0" w:space="0" w:color="auto"/>
            <w:left w:val="none" w:sz="0" w:space="0" w:color="auto"/>
            <w:bottom w:val="none" w:sz="0" w:space="0" w:color="auto"/>
            <w:right w:val="none" w:sz="0" w:space="0" w:color="auto"/>
          </w:divBdr>
        </w:div>
        <w:div w:id="1740515786">
          <w:marLeft w:val="1800"/>
          <w:marRight w:val="0"/>
          <w:marTop w:val="0"/>
          <w:marBottom w:val="0"/>
          <w:divBdr>
            <w:top w:val="none" w:sz="0" w:space="0" w:color="auto"/>
            <w:left w:val="none" w:sz="0" w:space="0" w:color="auto"/>
            <w:bottom w:val="none" w:sz="0" w:space="0" w:color="auto"/>
            <w:right w:val="none" w:sz="0" w:space="0" w:color="auto"/>
          </w:divBdr>
        </w:div>
        <w:div w:id="777525679">
          <w:marLeft w:val="1800"/>
          <w:marRight w:val="0"/>
          <w:marTop w:val="0"/>
          <w:marBottom w:val="0"/>
          <w:divBdr>
            <w:top w:val="none" w:sz="0" w:space="0" w:color="auto"/>
            <w:left w:val="none" w:sz="0" w:space="0" w:color="auto"/>
            <w:bottom w:val="none" w:sz="0" w:space="0" w:color="auto"/>
            <w:right w:val="none" w:sz="0" w:space="0" w:color="auto"/>
          </w:divBdr>
        </w:div>
      </w:divsChild>
    </w:div>
    <w:div w:id="1323775828">
      <w:bodyDiv w:val="1"/>
      <w:marLeft w:val="0"/>
      <w:marRight w:val="0"/>
      <w:marTop w:val="0"/>
      <w:marBottom w:val="0"/>
      <w:divBdr>
        <w:top w:val="none" w:sz="0" w:space="0" w:color="auto"/>
        <w:left w:val="none" w:sz="0" w:space="0" w:color="auto"/>
        <w:bottom w:val="none" w:sz="0" w:space="0" w:color="auto"/>
        <w:right w:val="none" w:sz="0" w:space="0" w:color="auto"/>
      </w:divBdr>
    </w:div>
    <w:div w:id="1391147338">
      <w:bodyDiv w:val="1"/>
      <w:marLeft w:val="0"/>
      <w:marRight w:val="0"/>
      <w:marTop w:val="0"/>
      <w:marBottom w:val="0"/>
      <w:divBdr>
        <w:top w:val="none" w:sz="0" w:space="0" w:color="auto"/>
        <w:left w:val="none" w:sz="0" w:space="0" w:color="auto"/>
        <w:bottom w:val="none" w:sz="0" w:space="0" w:color="auto"/>
        <w:right w:val="none" w:sz="0" w:space="0" w:color="auto"/>
      </w:divBdr>
    </w:div>
    <w:div w:id="1498305141">
      <w:bodyDiv w:val="1"/>
      <w:marLeft w:val="0"/>
      <w:marRight w:val="0"/>
      <w:marTop w:val="0"/>
      <w:marBottom w:val="0"/>
      <w:divBdr>
        <w:top w:val="none" w:sz="0" w:space="0" w:color="auto"/>
        <w:left w:val="none" w:sz="0" w:space="0" w:color="auto"/>
        <w:bottom w:val="none" w:sz="0" w:space="0" w:color="auto"/>
        <w:right w:val="none" w:sz="0" w:space="0" w:color="auto"/>
      </w:divBdr>
    </w:div>
    <w:div w:id="1787188678">
      <w:bodyDiv w:val="1"/>
      <w:marLeft w:val="0"/>
      <w:marRight w:val="0"/>
      <w:marTop w:val="0"/>
      <w:marBottom w:val="0"/>
      <w:divBdr>
        <w:top w:val="none" w:sz="0" w:space="0" w:color="auto"/>
        <w:left w:val="none" w:sz="0" w:space="0" w:color="auto"/>
        <w:bottom w:val="none" w:sz="0" w:space="0" w:color="auto"/>
        <w:right w:val="none" w:sz="0" w:space="0" w:color="auto"/>
      </w:divBdr>
      <w:divsChild>
        <w:div w:id="2147114919">
          <w:marLeft w:val="1109"/>
          <w:marRight w:val="0"/>
          <w:marTop w:val="0"/>
          <w:marBottom w:val="0"/>
          <w:divBdr>
            <w:top w:val="none" w:sz="0" w:space="0" w:color="auto"/>
            <w:left w:val="none" w:sz="0" w:space="0" w:color="auto"/>
            <w:bottom w:val="none" w:sz="0" w:space="0" w:color="auto"/>
            <w:right w:val="none" w:sz="0" w:space="0" w:color="auto"/>
          </w:divBdr>
        </w:div>
        <w:div w:id="954478663">
          <w:marLeft w:val="1800"/>
          <w:marRight w:val="0"/>
          <w:marTop w:val="0"/>
          <w:marBottom w:val="0"/>
          <w:divBdr>
            <w:top w:val="none" w:sz="0" w:space="0" w:color="auto"/>
            <w:left w:val="none" w:sz="0" w:space="0" w:color="auto"/>
            <w:bottom w:val="none" w:sz="0" w:space="0" w:color="auto"/>
            <w:right w:val="none" w:sz="0" w:space="0" w:color="auto"/>
          </w:divBdr>
        </w:div>
        <w:div w:id="621964835">
          <w:marLeft w:val="1800"/>
          <w:marRight w:val="0"/>
          <w:marTop w:val="0"/>
          <w:marBottom w:val="0"/>
          <w:divBdr>
            <w:top w:val="none" w:sz="0" w:space="0" w:color="auto"/>
            <w:left w:val="none" w:sz="0" w:space="0" w:color="auto"/>
            <w:bottom w:val="none" w:sz="0" w:space="0" w:color="auto"/>
            <w:right w:val="none" w:sz="0" w:space="0" w:color="auto"/>
          </w:divBdr>
        </w:div>
        <w:div w:id="1765490403">
          <w:marLeft w:val="1800"/>
          <w:marRight w:val="0"/>
          <w:marTop w:val="0"/>
          <w:marBottom w:val="0"/>
          <w:divBdr>
            <w:top w:val="none" w:sz="0" w:space="0" w:color="auto"/>
            <w:left w:val="none" w:sz="0" w:space="0" w:color="auto"/>
            <w:bottom w:val="none" w:sz="0" w:space="0" w:color="auto"/>
            <w:right w:val="none" w:sz="0" w:space="0" w:color="auto"/>
          </w:divBdr>
        </w:div>
        <w:div w:id="357194671">
          <w:marLeft w:val="1800"/>
          <w:marRight w:val="0"/>
          <w:marTop w:val="0"/>
          <w:marBottom w:val="0"/>
          <w:divBdr>
            <w:top w:val="none" w:sz="0" w:space="0" w:color="auto"/>
            <w:left w:val="none" w:sz="0" w:space="0" w:color="auto"/>
            <w:bottom w:val="none" w:sz="0" w:space="0" w:color="auto"/>
            <w:right w:val="none" w:sz="0" w:space="0" w:color="auto"/>
          </w:divBdr>
        </w:div>
        <w:div w:id="2076001518">
          <w:marLeft w:val="1800"/>
          <w:marRight w:val="0"/>
          <w:marTop w:val="0"/>
          <w:marBottom w:val="0"/>
          <w:divBdr>
            <w:top w:val="none" w:sz="0" w:space="0" w:color="auto"/>
            <w:left w:val="none" w:sz="0" w:space="0" w:color="auto"/>
            <w:bottom w:val="none" w:sz="0" w:space="0" w:color="auto"/>
            <w:right w:val="none" w:sz="0" w:space="0" w:color="auto"/>
          </w:divBdr>
        </w:div>
      </w:divsChild>
    </w:div>
    <w:div w:id="2095320461">
      <w:bodyDiv w:val="1"/>
      <w:marLeft w:val="0"/>
      <w:marRight w:val="0"/>
      <w:marTop w:val="0"/>
      <w:marBottom w:val="0"/>
      <w:divBdr>
        <w:top w:val="none" w:sz="0" w:space="0" w:color="auto"/>
        <w:left w:val="none" w:sz="0" w:space="0" w:color="auto"/>
        <w:bottom w:val="none" w:sz="0" w:space="0" w:color="auto"/>
        <w:right w:val="none" w:sz="0" w:space="0" w:color="auto"/>
      </w:divBdr>
      <w:divsChild>
        <w:div w:id="1074353301">
          <w:marLeft w:val="0"/>
          <w:marRight w:val="0"/>
          <w:marTop w:val="0"/>
          <w:marBottom w:val="0"/>
          <w:divBdr>
            <w:top w:val="none" w:sz="0" w:space="0" w:color="auto"/>
            <w:left w:val="none" w:sz="0" w:space="0" w:color="auto"/>
            <w:bottom w:val="none" w:sz="0" w:space="0" w:color="auto"/>
            <w:right w:val="none" w:sz="0" w:space="0" w:color="auto"/>
          </w:divBdr>
          <w:divsChild>
            <w:div w:id="411776002">
              <w:marLeft w:val="0"/>
              <w:marRight w:val="0"/>
              <w:marTop w:val="0"/>
              <w:marBottom w:val="0"/>
              <w:divBdr>
                <w:top w:val="none" w:sz="0" w:space="0" w:color="auto"/>
                <w:left w:val="none" w:sz="0" w:space="0" w:color="auto"/>
                <w:bottom w:val="none" w:sz="0" w:space="0" w:color="auto"/>
                <w:right w:val="none" w:sz="0" w:space="0" w:color="auto"/>
              </w:divBdr>
              <w:divsChild>
                <w:div w:id="2018849773">
                  <w:marLeft w:val="0"/>
                  <w:marRight w:val="0"/>
                  <w:marTop w:val="0"/>
                  <w:marBottom w:val="0"/>
                  <w:divBdr>
                    <w:top w:val="none" w:sz="0" w:space="0" w:color="auto"/>
                    <w:left w:val="none" w:sz="0" w:space="0" w:color="auto"/>
                    <w:bottom w:val="none" w:sz="0" w:space="0" w:color="auto"/>
                    <w:right w:val="none" w:sz="0" w:space="0" w:color="auto"/>
                  </w:divBdr>
                  <w:divsChild>
                    <w:div w:id="628779368">
                      <w:marLeft w:val="0"/>
                      <w:marRight w:val="0"/>
                      <w:marTop w:val="280"/>
                      <w:marBottom w:val="280"/>
                      <w:divBdr>
                        <w:top w:val="none" w:sz="0" w:space="0" w:color="auto"/>
                        <w:left w:val="none" w:sz="0" w:space="0" w:color="auto"/>
                        <w:bottom w:val="none" w:sz="0" w:space="0" w:color="auto"/>
                        <w:right w:val="none" w:sz="0" w:space="0" w:color="auto"/>
                      </w:divBdr>
                    </w:div>
                    <w:div w:id="1404139345">
                      <w:marLeft w:val="0"/>
                      <w:marRight w:val="0"/>
                      <w:marTop w:val="280"/>
                      <w:marBottom w:val="28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xmlplease.com/xhtmlxhtml"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www.w3schools.com/xsl/el_apply-templates.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handelsblatt.com/unternehmen/it-medien/springer-undamp-jacoby-ist-geschichte/3406166.html"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ibim.de/management/3-2.htm" TargetMode="External"/><Relationship Id="rId10" Type="http://schemas.openxmlformats.org/officeDocument/2006/relationships/header" Target="header1.xml"/><Relationship Id="rId19" Type="http://schemas.openxmlformats.org/officeDocument/2006/relationships/hyperlink" Target="http://www.w3.org/TR/css-style-attr/"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hyperlink" Target="http://www.hzdr.de/publications/011467/11467.pdf" TargetMode="External"/><Relationship Id="rId27"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nnrich\Documents\Uni\Vorlagen\Wissenschaftliches_Arbeiten.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5CB5E6-6FC9-42EA-8E76-4D6FDB184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Wissenschaftliches_Arbeiten</Template>
  <TotalTime>0</TotalTime>
  <Pages>22</Pages>
  <Words>3759</Words>
  <Characters>23688</Characters>
  <Application>Microsoft Office Word</Application>
  <DocSecurity>0</DocSecurity>
  <Lines>197</Lines>
  <Paragraphs>54</Paragraphs>
  <ScaleCrop>false</ScaleCrop>
  <HeadingPairs>
    <vt:vector size="2" baseType="variant">
      <vt:variant>
        <vt:lpstr>Titel</vt:lpstr>
      </vt:variant>
      <vt:variant>
        <vt:i4>1</vt:i4>
      </vt:variant>
    </vt:vector>
  </HeadingPairs>
  <TitlesOfParts>
    <vt:vector size="1" baseType="lpstr">
      <vt:lpstr/>
    </vt:vector>
  </TitlesOfParts>
  <Company>Tetenal AG &amp; Co.KG</Company>
  <LinksUpToDate>false</LinksUpToDate>
  <CharactersWithSpaces>27393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Sebastian Jennrich (TETENAL)</dc:creator>
  <cp:lastModifiedBy>DonJon</cp:lastModifiedBy>
  <cp:revision>13</cp:revision>
  <cp:lastPrinted>2011-04-03T20:47:00Z</cp:lastPrinted>
  <dcterms:created xsi:type="dcterms:W3CDTF">2011-08-06T09:35:00Z</dcterms:created>
  <dcterms:modified xsi:type="dcterms:W3CDTF">2011-09-01T23:07:00Z</dcterms:modified>
</cp:coreProperties>
</file>